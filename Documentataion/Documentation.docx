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8A4F7" w14:textId="3B0E674E" w:rsidR="004A73BF" w:rsidRPr="00084487" w:rsidRDefault="007E754B" w:rsidP="00885B8E">
      <w:pPr>
        <w:tabs>
          <w:tab w:val="left" w:pos="5288"/>
        </w:tabs>
      </w:pPr>
      <w:r>
        <w:rPr>
          <w:noProof/>
          <w:lang w:eastAsia="en-US"/>
        </w:rPr>
        <w:drawing>
          <wp:anchor distT="0" distB="0" distL="114300" distR="114300" simplePos="0" relativeHeight="251587071" behindDoc="1" locked="0" layoutInCell="1" allowOverlap="1" wp14:anchorId="194CC10C" wp14:editId="41E89219">
            <wp:simplePos x="0" y="0"/>
            <wp:positionH relativeFrom="column">
              <wp:posOffset>-2540</wp:posOffset>
            </wp:positionH>
            <wp:positionV relativeFrom="paragraph">
              <wp:posOffset>-753504</wp:posOffset>
            </wp:positionV>
            <wp:extent cx="7666990" cy="10858500"/>
            <wp:effectExtent l="0" t="0" r="0" b="0"/>
            <wp:wrapNone/>
            <wp:docPr id="323" name="Picture 3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6699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B8E">
        <w:tab/>
      </w:r>
    </w:p>
    <w:p w14:paraId="6E3D5698" w14:textId="77777777" w:rsidR="004A73BF" w:rsidRPr="00084487" w:rsidRDefault="004A73BF" w:rsidP="007D5AC1"/>
    <w:p w14:paraId="422FEE45" w14:textId="5F99BDA6" w:rsidR="004A73BF" w:rsidRPr="00084487" w:rsidRDefault="004A73BF" w:rsidP="007D5AC1"/>
    <w:p w14:paraId="43D49A05" w14:textId="77777777" w:rsidR="004A73BF" w:rsidRPr="00084487" w:rsidRDefault="004A73BF" w:rsidP="007D5AC1"/>
    <w:p w14:paraId="4E257A32" w14:textId="1C81EC2D" w:rsidR="004A73BF" w:rsidRPr="00084487" w:rsidRDefault="004A73BF" w:rsidP="007D5AC1"/>
    <w:p w14:paraId="0ECDBBD7" w14:textId="27DD74AD" w:rsidR="004A73BF" w:rsidRPr="00084487" w:rsidRDefault="00E63C98" w:rsidP="00E63C98">
      <w:pPr>
        <w:tabs>
          <w:tab w:val="left" w:pos="4105"/>
        </w:tabs>
      </w:pPr>
      <w:r>
        <w:tab/>
      </w:r>
    </w:p>
    <w:p w14:paraId="05ABDB42" w14:textId="77777777" w:rsidR="004A73BF" w:rsidRPr="00084487" w:rsidRDefault="004A73BF" w:rsidP="007D5AC1"/>
    <w:p w14:paraId="2D0736A3" w14:textId="494BD951" w:rsidR="004A73BF" w:rsidRPr="00084487" w:rsidRDefault="004A73BF" w:rsidP="007D5AC1"/>
    <w:p w14:paraId="08C7E5E2" w14:textId="77777777" w:rsidR="004A73BF" w:rsidRPr="00084487" w:rsidRDefault="004A73BF" w:rsidP="007D5AC1"/>
    <w:p w14:paraId="77CABA55" w14:textId="75B3D2CF" w:rsidR="004A73BF" w:rsidRPr="00084487" w:rsidRDefault="004A73BF" w:rsidP="007D5AC1"/>
    <w:p w14:paraId="375B47AA" w14:textId="2341702B" w:rsidR="004A73BF" w:rsidRPr="00084487" w:rsidRDefault="00E63C98" w:rsidP="007D5AC1">
      <w:r>
        <w:rPr>
          <w:noProof/>
          <w:lang w:eastAsia="en-US"/>
        </w:rPr>
        <mc:AlternateContent>
          <mc:Choice Requires="wps">
            <w:drawing>
              <wp:anchor distT="36576" distB="36576" distL="36576" distR="36576" simplePos="0" relativeHeight="251623424" behindDoc="0" locked="0" layoutInCell="1" allowOverlap="1" wp14:anchorId="5832E45A" wp14:editId="589C3A58">
                <wp:simplePos x="0" y="0"/>
                <wp:positionH relativeFrom="margin">
                  <wp:posOffset>2444229</wp:posOffset>
                </wp:positionH>
                <wp:positionV relativeFrom="page">
                  <wp:posOffset>2387600</wp:posOffset>
                </wp:positionV>
                <wp:extent cx="3821373" cy="627797"/>
                <wp:effectExtent l="0" t="0" r="8255" b="1270"/>
                <wp:wrapNone/>
                <wp:docPr id="7"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373" cy="627797"/>
                        </a:xfrm>
                        <a:prstGeom prst="rect">
                          <a:avLst/>
                        </a:prstGeom>
                        <a:noFill/>
                        <a:ln w="9525" algn="in">
                          <a:noFill/>
                          <a:miter lim="800000"/>
                          <a:headEnd/>
                          <a:tailEnd/>
                        </a:ln>
                        <a:effectLst/>
                      </wps:spPr>
                      <wps:txbx>
                        <w:txbxContent>
                          <w:p w14:paraId="65290470" w14:textId="77777777" w:rsidR="009B11F6" w:rsidRPr="00E63C98" w:rsidRDefault="001754FD" w:rsidP="001754FD">
                            <w:pPr>
                              <w:pStyle w:val="MyHeadtitle"/>
                              <w:rPr>
                                <w:rStyle w:val="sowc"/>
                                <w:rFonts w:ascii="Forte" w:hAnsi="Forte"/>
                                <w:color w:val="7B8022"/>
                                <w:sz w:val="52"/>
                                <w:szCs w:val="52"/>
                              </w:rPr>
                            </w:pPr>
                            <w:r w:rsidRPr="00E63C98">
                              <w:rPr>
                                <w:rFonts w:ascii="Forte" w:hAnsi="Forte"/>
                                <w:color w:val="7B8022"/>
                                <w:sz w:val="52"/>
                                <w:szCs w:val="52"/>
                              </w:rPr>
                              <w:t>PROJECT DETAILS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2E45A" id="_x0000_t202" coordsize="21600,21600" o:spt="202" path="m,l,21600r21600,l21600,xe">
                <v:stroke joinstyle="miter"/>
                <v:path gradientshapeok="t" o:connecttype="rect"/>
              </v:shapetype>
              <v:shape id="Text Box 132" o:spid="_x0000_s1026" type="#_x0000_t202" style="position:absolute;margin-left:192.45pt;margin-top:188pt;width:300.9pt;height:49.45pt;z-index:25162342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" filled="f" stroked="f" insetpen="t">
                <v:textbox inset="2.88pt,2.88pt,2.88pt,2.88pt">
                  <w:txbxContent>
                    <w:p w14:paraId="65290470" w14:textId="77777777" w:rsidR="009B11F6" w:rsidRPr="00E63C98" w:rsidRDefault="001754FD" w:rsidP="001754FD">
                      <w:pPr>
                        <w:pStyle w:val="MyHeadtitle"/>
                        <w:rPr>
                          <w:rStyle w:val="sowc"/>
                          <w:rFonts w:ascii="Forte" w:hAnsi="Forte"/>
                          <w:color w:val="7B8022"/>
                          <w:sz w:val="52"/>
                          <w:szCs w:val="52"/>
                        </w:rPr>
                      </w:pPr>
                      <w:r w:rsidRPr="00E63C98">
                        <w:rPr>
                          <w:rFonts w:ascii="Forte" w:hAnsi="Forte"/>
                          <w:color w:val="7B8022"/>
                          <w:sz w:val="52"/>
                          <w:szCs w:val="52"/>
                        </w:rPr>
                        <w:t>PROJECT DETAILS</w:t>
                      </w:r>
                    </w:p>
                  </w:txbxContent>
                </v:textbox>
                <w10:wrap anchorx="margin" anchory="page"/>
              </v:shape>
            </w:pict>
          </mc:Fallback>
        </mc:AlternateContent>
      </w:r>
    </w:p>
    <w:p w14:paraId="43D9171B" w14:textId="77777777" w:rsidR="004A73BF" w:rsidRPr="00084487" w:rsidRDefault="004A73BF" w:rsidP="007D5AC1"/>
    <w:p w14:paraId="7A58322F" w14:textId="77777777" w:rsidR="004A73BF" w:rsidRPr="00084487" w:rsidRDefault="004A73BF" w:rsidP="007D5AC1"/>
    <w:p w14:paraId="248A2AF0" w14:textId="1CB1DF0B" w:rsidR="004A73BF" w:rsidRPr="00084487" w:rsidRDefault="004A73BF" w:rsidP="007D5AC1"/>
    <w:p w14:paraId="639E0863" w14:textId="329E0104" w:rsidR="004A73BF" w:rsidRPr="00084487" w:rsidRDefault="00E63C98" w:rsidP="007D5AC1">
      <w:r>
        <w:rPr>
          <w:noProof/>
        </w:rPr>
        <mc:AlternateContent>
          <mc:Choice Requires="wps">
            <w:drawing>
              <wp:anchor distT="0" distB="0" distL="114300" distR="114300" simplePos="0" relativeHeight="251734016" behindDoc="0" locked="0" layoutInCell="1" allowOverlap="1" wp14:anchorId="43B08F02" wp14:editId="5C3875EA">
                <wp:simplePos x="0" y="0"/>
                <wp:positionH relativeFrom="column">
                  <wp:posOffset>1869744</wp:posOffset>
                </wp:positionH>
                <wp:positionV relativeFrom="paragraph">
                  <wp:posOffset>60780</wp:posOffset>
                </wp:positionV>
                <wp:extent cx="3349256" cy="839706"/>
                <wp:effectExtent l="0" t="0" r="3810" b="0"/>
                <wp:wrapNone/>
                <wp:docPr id="1017595781" name="Rectangle: Rounded Corners 10"/>
                <wp:cNvGraphicFramePr/>
                <a:graphic xmlns:a="http://schemas.openxmlformats.org/drawingml/2006/main">
                  <a:graphicData uri="http://schemas.microsoft.com/office/word/2010/wordprocessingShape">
                    <wps:wsp>
                      <wps:cNvSpPr/>
                      <wps:spPr>
                        <a:xfrm>
                          <a:off x="0" y="0"/>
                          <a:ext cx="3349256" cy="839706"/>
                        </a:xfrm>
                        <a:prstGeom prst="roundRect">
                          <a:avLst/>
                        </a:prstGeom>
                        <a:solidFill>
                          <a:schemeClr val="accent3">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3DFBA4" w14:textId="77777777" w:rsidR="00E63C98" w:rsidRPr="007A7804" w:rsidRDefault="00E63C98" w:rsidP="00E63C98">
                            <w:pPr>
                              <w:ind w:left="708" w:hanging="708"/>
                              <w:jc w:val="center"/>
                              <w:rPr>
                                <w:rFonts w:ascii="Forte" w:hAnsi="Forte"/>
                                <w:sz w:val="52"/>
                                <w:szCs w:val="52"/>
                              </w:rPr>
                            </w:pPr>
                            <w:r w:rsidRPr="007A7804">
                              <w:rPr>
                                <w:rFonts w:ascii="Forte" w:hAnsi="Forte"/>
                                <w:sz w:val="52"/>
                                <w:szCs w:val="52"/>
                              </w:rPr>
                              <w:t>Team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08F02" id="Rectangle: Rounded Corners 10" o:spid="_x0000_s1027" style="position:absolute;margin-left:147.2pt;margin-top:4.8pt;width:263.7pt;height:6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" fillcolor="#76923c [2406]" stroked="f" strokeweight="2pt">
                <v:textbox>
                  <w:txbxContent>
                    <w:p w14:paraId="793DFBA4" w14:textId="77777777" w:rsidR="00E63C98" w:rsidRPr="007A7804" w:rsidRDefault="00E63C98" w:rsidP="00E63C98">
                      <w:pPr>
                        <w:ind w:left="708" w:hanging="708"/>
                        <w:jc w:val="center"/>
                        <w:rPr>
                          <w:rFonts w:ascii="Forte" w:hAnsi="Forte"/>
                          <w:sz w:val="52"/>
                          <w:szCs w:val="52"/>
                        </w:rPr>
                      </w:pPr>
                      <w:r w:rsidRPr="007A7804">
                        <w:rPr>
                          <w:rFonts w:ascii="Forte" w:hAnsi="Forte"/>
                          <w:sz w:val="52"/>
                          <w:szCs w:val="52"/>
                        </w:rPr>
                        <w:t>Team Members</w:t>
                      </w:r>
                    </w:p>
                  </w:txbxContent>
                </v:textbox>
              </v:roundrect>
            </w:pict>
          </mc:Fallback>
        </mc:AlternateContent>
      </w:r>
    </w:p>
    <w:p w14:paraId="40B49794" w14:textId="6256BC9D" w:rsidR="004A73BF" w:rsidRPr="00084487" w:rsidRDefault="004A73BF" w:rsidP="007D5AC1"/>
    <w:p w14:paraId="6B27EBE5" w14:textId="77777777" w:rsidR="004A73BF" w:rsidRPr="00084487" w:rsidRDefault="00F0441F" w:rsidP="00F0441F">
      <w:pPr>
        <w:tabs>
          <w:tab w:val="left" w:pos="3153"/>
        </w:tabs>
      </w:pPr>
      <w:r w:rsidRPr="00084487">
        <w:tab/>
      </w:r>
    </w:p>
    <w:p w14:paraId="759195F1" w14:textId="0462444E" w:rsidR="004A73BF" w:rsidRPr="00084487" w:rsidRDefault="004A73BF" w:rsidP="007D5AC1"/>
    <w:p w14:paraId="6D32322A" w14:textId="2966C669" w:rsidR="004A73BF" w:rsidRPr="00084487" w:rsidRDefault="004A73BF" w:rsidP="007D5AC1"/>
    <w:p w14:paraId="39BB5996" w14:textId="3A1C99FD" w:rsidR="004A73BF" w:rsidRPr="00084487" w:rsidRDefault="004A73BF" w:rsidP="007D5AC1"/>
    <w:tbl>
      <w:tblPr>
        <w:tblStyle w:val="TableGrid"/>
        <w:tblW w:w="0" w:type="auto"/>
        <w:tblInd w:w="2335" w:type="dxa"/>
        <w:tblLook w:val="04A0" w:firstRow="1" w:lastRow="0" w:firstColumn="1" w:lastColumn="0" w:noHBand="0" w:noVBand="1"/>
      </w:tblPr>
      <w:tblGrid>
        <w:gridCol w:w="3240"/>
        <w:gridCol w:w="3150"/>
      </w:tblGrid>
      <w:tr w:rsidR="00E63C98" w14:paraId="4182DE78" w14:textId="77777777" w:rsidTr="00E63C98">
        <w:trPr>
          <w:trHeight w:val="413"/>
        </w:trPr>
        <w:tc>
          <w:tcPr>
            <w:tcW w:w="3240" w:type="dxa"/>
          </w:tcPr>
          <w:p w14:paraId="1C0CCC38" w14:textId="39C7C69F" w:rsidR="00E63C98" w:rsidRDefault="00E63C98" w:rsidP="007D5AC1">
            <w:r>
              <w:t>Daniyal Khan</w:t>
            </w:r>
          </w:p>
        </w:tc>
        <w:tc>
          <w:tcPr>
            <w:tcW w:w="3150" w:type="dxa"/>
          </w:tcPr>
          <w:p w14:paraId="32033E89" w14:textId="16726F11" w:rsidR="00E63C98" w:rsidRDefault="00E63C98" w:rsidP="007D5AC1">
            <w:r>
              <w:t xml:space="preserve">Data Store </w:t>
            </w:r>
            <w:r w:rsidR="00B310E1">
              <w:t>w</w:t>
            </w:r>
            <w:r>
              <w:t>ith Json</w:t>
            </w:r>
          </w:p>
        </w:tc>
      </w:tr>
      <w:tr w:rsidR="00E63C98" w14:paraId="07B19FE9" w14:textId="77777777" w:rsidTr="00E63C98">
        <w:trPr>
          <w:trHeight w:val="440"/>
        </w:trPr>
        <w:tc>
          <w:tcPr>
            <w:tcW w:w="3240" w:type="dxa"/>
          </w:tcPr>
          <w:p w14:paraId="3FAD96FB" w14:textId="5F054630" w:rsidR="00E63C98" w:rsidRDefault="00B310E1" w:rsidP="007D5AC1">
            <w:r>
              <w:t>Aliyan Abbas</w:t>
            </w:r>
          </w:p>
        </w:tc>
        <w:tc>
          <w:tcPr>
            <w:tcW w:w="3150" w:type="dxa"/>
          </w:tcPr>
          <w:p w14:paraId="0185DE66" w14:textId="5CDDFF87" w:rsidR="00E63C98" w:rsidRDefault="00B310E1" w:rsidP="007D5AC1">
            <w:r>
              <w:t>Section book, documentation</w:t>
            </w:r>
          </w:p>
        </w:tc>
      </w:tr>
      <w:tr w:rsidR="00E63C98" w14:paraId="05E368EA" w14:textId="77777777" w:rsidTr="00E63C98">
        <w:trPr>
          <w:trHeight w:val="440"/>
        </w:trPr>
        <w:tc>
          <w:tcPr>
            <w:tcW w:w="3240" w:type="dxa"/>
          </w:tcPr>
          <w:p w14:paraId="549D6D1F" w14:textId="70059FFC" w:rsidR="00E63C98" w:rsidRDefault="00B310E1" w:rsidP="007D5AC1">
            <w:r>
              <w:t>Majid Raza</w:t>
            </w:r>
          </w:p>
        </w:tc>
        <w:tc>
          <w:tcPr>
            <w:tcW w:w="3150" w:type="dxa"/>
          </w:tcPr>
          <w:p w14:paraId="36701BB3" w14:textId="1E9211FD" w:rsidR="00E63C98" w:rsidRDefault="00EC095E" w:rsidP="007D5AC1">
            <w:r>
              <w:t>About section feedback section</w:t>
            </w:r>
          </w:p>
        </w:tc>
      </w:tr>
      <w:tr w:rsidR="00E63C98" w14:paraId="69F2D3A3" w14:textId="77777777" w:rsidTr="00E63C98">
        <w:trPr>
          <w:trHeight w:val="440"/>
        </w:trPr>
        <w:tc>
          <w:tcPr>
            <w:tcW w:w="3240" w:type="dxa"/>
          </w:tcPr>
          <w:p w14:paraId="003C860B" w14:textId="20319237" w:rsidR="00E63C98" w:rsidRDefault="00EC095E" w:rsidP="007D5AC1">
            <w:r>
              <w:t>Wahab Ali</w:t>
            </w:r>
          </w:p>
        </w:tc>
        <w:tc>
          <w:tcPr>
            <w:tcW w:w="3150" w:type="dxa"/>
          </w:tcPr>
          <w:p w14:paraId="2CEF0DD8" w14:textId="5DBE2B7D" w:rsidR="00E63C98" w:rsidRDefault="00EC095E" w:rsidP="007D5AC1">
            <w:r>
              <w:t>Footer</w:t>
            </w:r>
          </w:p>
        </w:tc>
      </w:tr>
    </w:tbl>
    <w:p w14:paraId="6368B1B9" w14:textId="6EAC5850" w:rsidR="004A73BF" w:rsidRPr="00084487" w:rsidRDefault="004A73BF" w:rsidP="007D5AC1"/>
    <w:p w14:paraId="4276E511" w14:textId="2B803BE7" w:rsidR="004A73BF" w:rsidRPr="00084487" w:rsidRDefault="004A73BF" w:rsidP="007D5AC1"/>
    <w:p w14:paraId="663E955D" w14:textId="77777777" w:rsidR="004A73BF" w:rsidRPr="00084487" w:rsidRDefault="004A73BF" w:rsidP="007D5AC1"/>
    <w:p w14:paraId="09F508F9" w14:textId="77777777" w:rsidR="004A73BF" w:rsidRPr="00084487" w:rsidRDefault="004A73BF" w:rsidP="007D5AC1"/>
    <w:p w14:paraId="1865F96C" w14:textId="77777777" w:rsidR="004A73BF" w:rsidRPr="00084487" w:rsidRDefault="004A73BF" w:rsidP="007D5AC1"/>
    <w:p w14:paraId="1B1E6A38" w14:textId="1B1440AA" w:rsidR="004A73BF" w:rsidRPr="00084487" w:rsidRDefault="004A73BF" w:rsidP="004A73BF">
      <w:pPr>
        <w:pStyle w:val="My"/>
        <w:jc w:val="right"/>
        <w:rPr>
          <w:rStyle w:val="sowc"/>
          <w:color w:val="333333"/>
          <w:lang w:val="en-US"/>
        </w:rPr>
      </w:pPr>
    </w:p>
    <w:p w14:paraId="78DDB2D8" w14:textId="77777777" w:rsidR="004A73BF" w:rsidRPr="00084487" w:rsidRDefault="004A73BF" w:rsidP="007D5AC1"/>
    <w:p w14:paraId="6C22F3C4" w14:textId="77777777" w:rsidR="004A73BF" w:rsidRPr="00084487" w:rsidRDefault="004A73BF" w:rsidP="007D5AC1"/>
    <w:p w14:paraId="13EE843E" w14:textId="77777777" w:rsidR="004A73BF" w:rsidRPr="00084487" w:rsidRDefault="004A73BF" w:rsidP="007D5AC1"/>
    <w:p w14:paraId="4053F080" w14:textId="0C85379D" w:rsidR="004A73BF" w:rsidRPr="00084487" w:rsidRDefault="004A73BF" w:rsidP="007D5AC1"/>
    <w:p w14:paraId="6F3E3E41" w14:textId="77777777" w:rsidR="004A73BF" w:rsidRPr="00084487" w:rsidRDefault="004A73BF" w:rsidP="007D5AC1"/>
    <w:p w14:paraId="41E74910" w14:textId="77777777" w:rsidR="004A73BF" w:rsidRPr="00084487" w:rsidRDefault="004A73BF" w:rsidP="007D5AC1"/>
    <w:p w14:paraId="60EAB19E" w14:textId="77777777" w:rsidR="004A73BF" w:rsidRPr="00084487" w:rsidRDefault="004A73BF" w:rsidP="007D5AC1"/>
    <w:p w14:paraId="26ACED31" w14:textId="77777777" w:rsidR="004A73BF" w:rsidRPr="00084487" w:rsidRDefault="004A73BF" w:rsidP="007D5AC1"/>
    <w:p w14:paraId="53142EC4" w14:textId="77777777" w:rsidR="004A73BF" w:rsidRPr="00084487" w:rsidRDefault="00F6533C" w:rsidP="00F6533C">
      <w:pPr>
        <w:tabs>
          <w:tab w:val="left" w:pos="9625"/>
        </w:tabs>
      </w:pPr>
      <w:r>
        <w:tab/>
      </w:r>
    </w:p>
    <w:p w14:paraId="4852F75C" w14:textId="77777777" w:rsidR="004A73BF" w:rsidRPr="00084487" w:rsidRDefault="004A73BF" w:rsidP="007D5AC1"/>
    <w:p w14:paraId="31E85C50" w14:textId="77777777" w:rsidR="004A73BF" w:rsidRPr="00084487" w:rsidRDefault="004A73BF" w:rsidP="007D5AC1"/>
    <w:p w14:paraId="3A2A4560" w14:textId="77777777" w:rsidR="004A73BF" w:rsidRPr="00084487" w:rsidRDefault="004A73BF" w:rsidP="007D5AC1"/>
    <w:p w14:paraId="02B44553" w14:textId="77777777" w:rsidR="004A73BF" w:rsidRPr="00084487" w:rsidRDefault="004A73BF" w:rsidP="007D5AC1"/>
    <w:p w14:paraId="58D445A3" w14:textId="77777777" w:rsidR="004A73BF" w:rsidRPr="00084487" w:rsidRDefault="004A73BF" w:rsidP="007D5AC1"/>
    <w:p w14:paraId="628058CE" w14:textId="77777777" w:rsidR="004A73BF" w:rsidRPr="00084487" w:rsidRDefault="004A73BF" w:rsidP="007D5AC1"/>
    <w:p w14:paraId="70DBB877" w14:textId="77777777" w:rsidR="004A73BF" w:rsidRPr="00084487" w:rsidRDefault="004A73BF" w:rsidP="007D5AC1"/>
    <w:p w14:paraId="3840A112" w14:textId="77777777" w:rsidR="004A73BF" w:rsidRPr="00084487" w:rsidRDefault="004A73BF" w:rsidP="007D5AC1"/>
    <w:p w14:paraId="2270027D" w14:textId="77777777" w:rsidR="004A73BF" w:rsidRPr="00084487" w:rsidRDefault="004A73BF" w:rsidP="007D5AC1"/>
    <w:p w14:paraId="3E1C2BCF" w14:textId="0E7FAC49" w:rsidR="004A73BF" w:rsidRPr="00084487" w:rsidRDefault="004A73BF" w:rsidP="007D5AC1"/>
    <w:p w14:paraId="59C97917" w14:textId="657BCD98" w:rsidR="004A73BF" w:rsidRPr="00084487" w:rsidRDefault="007E754B" w:rsidP="007D5AC1">
      <w:r>
        <w:rPr>
          <w:noProof/>
          <w:lang w:eastAsia="en-US"/>
        </w:rPr>
        <w:drawing>
          <wp:anchor distT="0" distB="0" distL="114300" distR="114300" simplePos="0" relativeHeight="251627520" behindDoc="1" locked="0" layoutInCell="1" allowOverlap="1" wp14:anchorId="4FC68A81" wp14:editId="4A8FEACF">
            <wp:simplePos x="0" y="0"/>
            <wp:positionH relativeFrom="column">
              <wp:posOffset>-37398</wp:posOffset>
            </wp:positionH>
            <wp:positionV relativeFrom="paragraph">
              <wp:posOffset>-642085</wp:posOffset>
            </wp:positionV>
            <wp:extent cx="3886200" cy="3123565"/>
            <wp:effectExtent l="0" t="0" r="0" b="635"/>
            <wp:wrapNone/>
            <wp:docPr id="326" name="Picture 3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312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75FD8" w14:textId="33CF38B2" w:rsidR="004A73BF" w:rsidRPr="00084487" w:rsidRDefault="004A73BF" w:rsidP="007D5AC1"/>
    <w:p w14:paraId="646497F1" w14:textId="77777777" w:rsidR="004A73BF" w:rsidRPr="00084487" w:rsidRDefault="004A73BF" w:rsidP="007D5AC1"/>
    <w:p w14:paraId="0225D46B" w14:textId="77777777" w:rsidR="004A73BF" w:rsidRPr="00084487" w:rsidRDefault="004A73BF" w:rsidP="007D5AC1"/>
    <w:p w14:paraId="0052B483" w14:textId="17931CBB" w:rsidR="004A73BF" w:rsidRPr="00084487" w:rsidRDefault="004A73BF" w:rsidP="007D5AC1"/>
    <w:p w14:paraId="7FE3BC70" w14:textId="77777777" w:rsidR="004A73BF" w:rsidRPr="00084487" w:rsidRDefault="004A73BF" w:rsidP="007D5AC1"/>
    <w:p w14:paraId="5EC10406" w14:textId="77777777" w:rsidR="004A73BF" w:rsidRPr="00084487" w:rsidRDefault="004A73BF" w:rsidP="007D5AC1"/>
    <w:p w14:paraId="2DC4470D" w14:textId="2249881A" w:rsidR="004A73BF" w:rsidRPr="00084487" w:rsidRDefault="004A73BF" w:rsidP="007D5AC1"/>
    <w:p w14:paraId="5DE694A3" w14:textId="50785792" w:rsidR="004A73BF" w:rsidRPr="00084487" w:rsidRDefault="004A73BF" w:rsidP="007D5AC1"/>
    <w:p w14:paraId="71E12606" w14:textId="0021D241" w:rsidR="004A73BF" w:rsidRPr="00084487" w:rsidRDefault="004A73BF" w:rsidP="007D5AC1"/>
    <w:p w14:paraId="657CBB33" w14:textId="77777777" w:rsidR="004A73BF" w:rsidRPr="00084487" w:rsidRDefault="004A73BF" w:rsidP="007D5AC1"/>
    <w:p w14:paraId="7D2679A7" w14:textId="77777777" w:rsidR="004A73BF" w:rsidRPr="00084487" w:rsidRDefault="004A73BF" w:rsidP="007D5AC1"/>
    <w:p w14:paraId="4815EB9C" w14:textId="77777777" w:rsidR="004A73BF" w:rsidRPr="00084487" w:rsidRDefault="004A73BF" w:rsidP="007D5AC1"/>
    <w:p w14:paraId="0BFCA7E7" w14:textId="6A9C13DD" w:rsidR="004A73BF" w:rsidRPr="00084487" w:rsidRDefault="00E63C98" w:rsidP="007D5AC1">
      <w:r>
        <w:rPr>
          <w:noProof/>
          <w:lang w:eastAsia="en-US"/>
        </w:rPr>
        <mc:AlternateContent>
          <mc:Choice Requires="wps">
            <w:drawing>
              <wp:anchor distT="36576" distB="36576" distL="36576" distR="36576" simplePos="0" relativeHeight="251624448" behindDoc="0" locked="0" layoutInCell="1" allowOverlap="1" wp14:anchorId="6D08B1AD" wp14:editId="67D46FB7">
                <wp:simplePos x="0" y="0"/>
                <wp:positionH relativeFrom="column">
                  <wp:posOffset>1224915</wp:posOffset>
                </wp:positionH>
                <wp:positionV relativeFrom="page">
                  <wp:posOffset>1626235</wp:posOffset>
                </wp:positionV>
                <wp:extent cx="5548630" cy="1938655"/>
                <wp:effectExtent l="0" t="0" r="318770" b="309245"/>
                <wp:wrapNone/>
                <wp:docPr id="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938655"/>
                        </a:xfrm>
                        <a:prstGeom prst="rect">
                          <a:avLst/>
                        </a:prstGeom>
                        <a:noFill/>
                        <a:ln w="9525" algn="in">
                          <a:noFill/>
                          <a:miter lim="800000"/>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a:extLst>
                          <a:ext uri="{909E8E84-426E-40DD-AFC4-6F175D3DCCD1}">
                            <a14:hiddenFill xmlns:a14="http://schemas.microsoft.com/office/drawing/2010/main">
                              <a:solidFill>
                                <a:srgbClr val="FFFFFE"/>
                              </a:solidFill>
                            </a14:hiddenFill>
                          </a:ext>
                        </a:extLst>
                      </wps:spPr>
                      <wps:txbx id="3">
                        <w:txbxContent>
                          <w:p w14:paraId="03DF0D17" w14:textId="77777777" w:rsidR="00151FD0" w:rsidRPr="00D1414C" w:rsidRDefault="00D1414C" w:rsidP="00151FD0">
                            <w:pPr>
                              <w:pStyle w:val="My"/>
                              <w:jc w:val="both"/>
                              <w:rPr>
                                <w:rStyle w:val="sowc"/>
                                <w:rFonts w:ascii="Forte" w:hAnsi="Forte"/>
                                <w:b/>
                                <w:color w:val="008000"/>
                                <w:sz w:val="144"/>
                                <w:szCs w:val="72"/>
                                <w:lang w:val="en-US"/>
                              </w:rPr>
                            </w:pPr>
                            <w:r w:rsidRPr="008A423C">
                              <w:rPr>
                                <w:rStyle w:val="sowc"/>
                                <w:rFonts w:ascii="Forte" w:hAnsi="Forte"/>
                                <w:b/>
                                <w:color w:val="008000"/>
                                <w:sz w:val="144"/>
                                <w:szCs w:val="72"/>
                                <w:lang w:val="en-US"/>
                                <w14:shadow w14:blurRad="50800" w14:dist="50800" w14:dir="5400000" w14:sx="0" w14:sy="0" w14:kx="0" w14:ky="0" w14:algn="ctr">
                                  <w14:srgbClr w14:val="000000"/>
                                </w14:shadow>
                              </w:rPr>
                              <w:t>Project</w:t>
                            </w:r>
                            <w:r w:rsidRPr="00D1414C">
                              <w:rPr>
                                <w:rStyle w:val="sowc"/>
                                <w:rFonts w:ascii="Forte" w:hAnsi="Forte"/>
                                <w:b/>
                                <w:color w:val="008000"/>
                                <w:sz w:val="144"/>
                                <w:szCs w:val="72"/>
                                <w:lang w:val="en-US"/>
                              </w:rPr>
                              <w:t xml:space="preserve"> name</w:t>
                            </w:r>
                          </w:p>
                          <w:p w14:paraId="1F05D47E" w14:textId="77777777" w:rsidR="00D1414C" w:rsidRDefault="00D1414C"/>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8B1AD" id="Text Box 219" o:spid="_x0000_s1028" type="#_x0000_t202" style="position:absolute;margin-left:96.45pt;margin-top:128.05pt;width:436.9pt;height:152.65pt;z-index:251624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" filled="f" fillcolor="#fffffe" stroked="f" insetpen="t">
                <v:shadow on="t" color="black" opacity="19660f" offset="4.49014mm,4.49014mm"/>
                <v:textbox style="mso-next-textbox:#Text Box 221" inset="2.88pt,2.88pt,2.88pt,2.88pt">
                  <w:txbxContent>
                    <w:p w14:paraId="03DF0D17" w14:textId="77777777" w:rsidR="00151FD0" w:rsidRPr="00D1414C" w:rsidRDefault="00D1414C" w:rsidP="00151FD0">
                      <w:pPr>
                        <w:pStyle w:val="My"/>
                        <w:jc w:val="both"/>
                        <w:rPr>
                          <w:rStyle w:val="sowc"/>
                          <w:rFonts w:ascii="Forte" w:hAnsi="Forte"/>
                          <w:b/>
                          <w:color w:val="008000"/>
                          <w:sz w:val="144"/>
                          <w:szCs w:val="72"/>
                          <w:lang w:val="en-US"/>
                        </w:rPr>
                      </w:pPr>
                      <w:r w:rsidRPr="008A423C">
                        <w:rPr>
                          <w:rStyle w:val="sowc"/>
                          <w:rFonts w:ascii="Forte" w:hAnsi="Forte"/>
                          <w:b/>
                          <w:color w:val="008000"/>
                          <w:sz w:val="144"/>
                          <w:szCs w:val="72"/>
                          <w:lang w:val="en-US"/>
                          <w14:shadow w14:blurRad="50800" w14:dist="50800" w14:dir="5400000" w14:sx="0" w14:sy="0" w14:kx="0" w14:ky="0" w14:algn="ctr">
                            <w14:srgbClr w14:val="000000"/>
                          </w14:shadow>
                        </w:rPr>
                        <w:t>Project</w:t>
                      </w:r>
                      <w:r w:rsidRPr="00D1414C">
                        <w:rPr>
                          <w:rStyle w:val="sowc"/>
                          <w:rFonts w:ascii="Forte" w:hAnsi="Forte"/>
                          <w:b/>
                          <w:color w:val="008000"/>
                          <w:sz w:val="144"/>
                          <w:szCs w:val="72"/>
                          <w:lang w:val="en-US"/>
                        </w:rPr>
                        <w:t xml:space="preserve"> name</w:t>
                      </w:r>
                    </w:p>
                    <w:p w14:paraId="1F05D47E" w14:textId="77777777" w:rsidR="00D1414C" w:rsidRDefault="00D1414C"/>
                  </w:txbxContent>
                </v:textbox>
                <w10:wrap anchory="page"/>
              </v:shape>
            </w:pict>
          </mc:Fallback>
        </mc:AlternateContent>
      </w:r>
    </w:p>
    <w:p w14:paraId="76C1EF6E" w14:textId="29A007C7" w:rsidR="004A73BF" w:rsidRPr="00084487" w:rsidRDefault="004A73BF" w:rsidP="007D5AC1"/>
    <w:p w14:paraId="090B36BE" w14:textId="77777777" w:rsidR="00F0441F" w:rsidRPr="00084487" w:rsidRDefault="00F0441F" w:rsidP="007D5AC1"/>
    <w:p w14:paraId="0E3FBA2B" w14:textId="32D6843E" w:rsidR="00F0441F" w:rsidRPr="00084487" w:rsidRDefault="00F0441F" w:rsidP="007D5AC1"/>
    <w:p w14:paraId="3DD5BE5E" w14:textId="2A0A0428" w:rsidR="00F0441F" w:rsidRPr="00084487" w:rsidRDefault="00F0441F" w:rsidP="007D5AC1"/>
    <w:p w14:paraId="4BF4DF35" w14:textId="77777777" w:rsidR="00D1414C" w:rsidRPr="00084487" w:rsidRDefault="00D1414C" w:rsidP="00D1414C"/>
    <w:p w14:paraId="0C23E3E7" w14:textId="601346E2" w:rsidR="00F0441F" w:rsidRPr="00084487" w:rsidRDefault="00F0441F" w:rsidP="007D5AC1"/>
    <w:p w14:paraId="57EABAC1" w14:textId="77777777" w:rsidR="00F0441F" w:rsidRPr="00084487" w:rsidRDefault="00F0441F" w:rsidP="007D5AC1"/>
    <w:p w14:paraId="630B73E6" w14:textId="47732765" w:rsidR="00664743" w:rsidRPr="00084487" w:rsidRDefault="00664743" w:rsidP="007D5AC1"/>
    <w:p w14:paraId="496A2D13" w14:textId="4082639A" w:rsidR="00664743" w:rsidRPr="00084487" w:rsidRDefault="00E63C98" w:rsidP="007D5AC1">
      <w:r>
        <w:rPr>
          <w:noProof/>
          <w:lang w:eastAsia="en-US"/>
        </w:rPr>
        <mc:AlternateContent>
          <mc:Choice Requires="wps">
            <w:drawing>
              <wp:anchor distT="0" distB="0" distL="114300" distR="114300" simplePos="0" relativeHeight="251630592" behindDoc="0" locked="0" layoutInCell="1" allowOverlap="1" wp14:anchorId="52A7B013" wp14:editId="192AA6B2">
                <wp:simplePos x="0" y="0"/>
                <wp:positionH relativeFrom="margin">
                  <wp:align>center</wp:align>
                </wp:positionH>
                <wp:positionV relativeFrom="paragraph">
                  <wp:posOffset>10795</wp:posOffset>
                </wp:positionV>
                <wp:extent cx="5864225" cy="3594100"/>
                <wp:effectExtent l="0" t="0" r="0" b="0"/>
                <wp:wrapNone/>
                <wp:docPr id="14" name="Rectangle 14"/>
                <wp:cNvGraphicFramePr/>
                <a:graphic xmlns:a="http://schemas.openxmlformats.org/drawingml/2006/main">
                  <a:graphicData uri="http://schemas.microsoft.com/office/word/2010/wordprocessingShape">
                    <wps:wsp>
                      <wps:cNvSpPr/>
                      <wps:spPr>
                        <a:xfrm>
                          <a:off x="0" y="0"/>
                          <a:ext cx="5864225" cy="3594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CCC1C7" w14:textId="30BCA307" w:rsidR="008679AC" w:rsidRDefault="008A423C" w:rsidP="008A423C">
                            <w:pPr>
                              <w:jc w:val="center"/>
                              <w:rPr>
                                <w:rFonts w:ascii="Forte" w:hAnsi="Forte"/>
                                <w:b/>
                                <w:color w:val="76923C" w:themeColor="accent3" w:themeShade="BF"/>
                                <w:sz w:val="144"/>
                                <w:szCs w:val="144"/>
                              </w:rPr>
                            </w:pPr>
                            <w:r>
                              <w:rPr>
                                <w:rFonts w:ascii="Forte" w:hAnsi="Forte"/>
                                <w:b/>
                                <w:color w:val="76923C" w:themeColor="accent3" w:themeShade="BF"/>
                                <w:sz w:val="144"/>
                                <w:szCs w:val="144"/>
                              </w:rPr>
                              <w:t>GARDENING</w:t>
                            </w:r>
                          </w:p>
                          <w:p w14:paraId="479C510A" w14:textId="314816EF" w:rsidR="007A44E6" w:rsidRDefault="007A44E6" w:rsidP="008A423C">
                            <w:pPr>
                              <w:jc w:val="center"/>
                              <w:rPr>
                                <w:rFonts w:ascii="Forte" w:hAnsi="Forte"/>
                                <w:b/>
                                <w:color w:val="76923C" w:themeColor="accent3" w:themeShade="BF"/>
                                <w:sz w:val="144"/>
                                <w:szCs w:val="144"/>
                              </w:rPr>
                            </w:pPr>
                            <w:r>
                              <w:rPr>
                                <w:rFonts w:ascii="Forte" w:hAnsi="Forte"/>
                                <w:b/>
                                <w:color w:val="76923C" w:themeColor="accent3" w:themeShade="BF"/>
                                <w:sz w:val="144"/>
                                <w:szCs w:val="144"/>
                              </w:rPr>
                              <w:t>WORLD</w:t>
                            </w:r>
                          </w:p>
                          <w:p w14:paraId="20B718B4" w14:textId="77777777" w:rsidR="008A423C" w:rsidRPr="007E754B" w:rsidRDefault="008A423C" w:rsidP="008A423C">
                            <w:pPr>
                              <w:jc w:val="center"/>
                              <w:rPr>
                                <w:rFonts w:ascii="Forte" w:hAnsi="Forte"/>
                                <w:b/>
                                <w:color w:val="76923C" w:themeColor="accent3" w:themeShade="BF"/>
                                <w:sz w:val="144"/>
                                <w:szCs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7B013" id="Rectangle 14" o:spid="_x0000_s1029" style="position:absolute;margin-left:0;margin-top:.85pt;width:461.75pt;height:283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" filled="f" stroked="f" strokeweight="2pt">
                <v:textbox>
                  <w:txbxContent>
                    <w:p w14:paraId="65CCC1C7" w14:textId="30BCA307" w:rsidR="008679AC" w:rsidRDefault="008A423C" w:rsidP="008A423C">
                      <w:pPr>
                        <w:jc w:val="center"/>
                        <w:rPr>
                          <w:rFonts w:ascii="Forte" w:hAnsi="Forte"/>
                          <w:b/>
                          <w:color w:val="76923C" w:themeColor="accent3" w:themeShade="BF"/>
                          <w:sz w:val="144"/>
                          <w:szCs w:val="144"/>
                        </w:rPr>
                      </w:pPr>
                      <w:r>
                        <w:rPr>
                          <w:rFonts w:ascii="Forte" w:hAnsi="Forte"/>
                          <w:b/>
                          <w:color w:val="76923C" w:themeColor="accent3" w:themeShade="BF"/>
                          <w:sz w:val="144"/>
                          <w:szCs w:val="144"/>
                        </w:rPr>
                        <w:t>GARDENING</w:t>
                      </w:r>
                    </w:p>
                    <w:p w14:paraId="479C510A" w14:textId="314816EF" w:rsidR="007A44E6" w:rsidRDefault="007A44E6" w:rsidP="008A423C">
                      <w:pPr>
                        <w:jc w:val="center"/>
                        <w:rPr>
                          <w:rFonts w:ascii="Forte" w:hAnsi="Forte"/>
                          <w:b/>
                          <w:color w:val="76923C" w:themeColor="accent3" w:themeShade="BF"/>
                          <w:sz w:val="144"/>
                          <w:szCs w:val="144"/>
                        </w:rPr>
                      </w:pPr>
                      <w:r>
                        <w:rPr>
                          <w:rFonts w:ascii="Forte" w:hAnsi="Forte"/>
                          <w:b/>
                          <w:color w:val="76923C" w:themeColor="accent3" w:themeShade="BF"/>
                          <w:sz w:val="144"/>
                          <w:szCs w:val="144"/>
                        </w:rPr>
                        <w:t>WORLD</w:t>
                      </w:r>
                    </w:p>
                    <w:p w14:paraId="20B718B4" w14:textId="77777777" w:rsidR="008A423C" w:rsidRPr="007E754B" w:rsidRDefault="008A423C" w:rsidP="008A423C">
                      <w:pPr>
                        <w:jc w:val="center"/>
                        <w:rPr>
                          <w:rFonts w:ascii="Forte" w:hAnsi="Forte"/>
                          <w:b/>
                          <w:color w:val="76923C" w:themeColor="accent3" w:themeShade="BF"/>
                          <w:sz w:val="144"/>
                          <w:szCs w:val="144"/>
                        </w:rPr>
                      </w:pPr>
                    </w:p>
                  </w:txbxContent>
                </v:textbox>
                <w10:wrap anchorx="margin"/>
              </v:rect>
            </w:pict>
          </mc:Fallback>
        </mc:AlternateContent>
      </w:r>
    </w:p>
    <w:p w14:paraId="095008AC" w14:textId="64415ED7" w:rsidR="00F0441F" w:rsidRPr="00084487" w:rsidRDefault="00F0441F" w:rsidP="007D5AC1"/>
    <w:p w14:paraId="5E696EFF" w14:textId="2E4262A0" w:rsidR="00F0441F" w:rsidRPr="00084487" w:rsidRDefault="00F0441F" w:rsidP="007D5AC1"/>
    <w:p w14:paraId="0DD4158A" w14:textId="78C586FD" w:rsidR="00F0441F" w:rsidRPr="00084487" w:rsidRDefault="00F0441F" w:rsidP="007D5AC1"/>
    <w:p w14:paraId="1C4B0E00" w14:textId="46A983AD" w:rsidR="00F0441F" w:rsidRPr="00084487" w:rsidRDefault="00F0441F" w:rsidP="007D5AC1"/>
    <w:p w14:paraId="0664D8B1" w14:textId="68C83524" w:rsidR="00F0441F" w:rsidRPr="00084487" w:rsidRDefault="00F0441F" w:rsidP="007D5AC1"/>
    <w:p w14:paraId="65D9A4BD" w14:textId="1F2D96D8" w:rsidR="00F0441F" w:rsidRPr="00084487" w:rsidRDefault="00F0441F" w:rsidP="007D5AC1"/>
    <w:p w14:paraId="6991C777" w14:textId="77777777" w:rsidR="00F0441F" w:rsidRPr="00084487" w:rsidRDefault="00F0441F" w:rsidP="007D5AC1"/>
    <w:p w14:paraId="189E1426" w14:textId="652A732E" w:rsidR="00F0441F" w:rsidRPr="00084487" w:rsidRDefault="00F0441F" w:rsidP="007D5AC1"/>
    <w:p w14:paraId="0377A936" w14:textId="4F0A68BA" w:rsidR="00F0441F" w:rsidRPr="00084487" w:rsidRDefault="00F0441F" w:rsidP="007D5AC1"/>
    <w:p w14:paraId="20A320F6" w14:textId="4B26E111" w:rsidR="00BE34C5" w:rsidRPr="00084487" w:rsidRDefault="00BE34C5" w:rsidP="007D5AC1"/>
    <w:p w14:paraId="2D343484" w14:textId="0952555C" w:rsidR="00BE34C5" w:rsidRPr="00084487" w:rsidRDefault="00E63C98" w:rsidP="007D5AC1">
      <w:r>
        <w:rPr>
          <w:noProof/>
          <w:lang w:eastAsia="en-US"/>
        </w:rPr>
        <w:drawing>
          <wp:anchor distT="0" distB="0" distL="114300" distR="114300" simplePos="0" relativeHeight="251628544" behindDoc="1" locked="0" layoutInCell="1" allowOverlap="1" wp14:anchorId="4968F310" wp14:editId="033D36ED">
            <wp:simplePos x="0" y="0"/>
            <wp:positionH relativeFrom="column">
              <wp:posOffset>3598232</wp:posOffset>
            </wp:positionH>
            <wp:positionV relativeFrom="paragraph">
              <wp:posOffset>179298</wp:posOffset>
            </wp:positionV>
            <wp:extent cx="4107180" cy="3385185"/>
            <wp:effectExtent l="0" t="0" r="7620" b="5715"/>
            <wp:wrapNone/>
            <wp:docPr id="327" name="Picture 3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7180" cy="338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F79CE" w14:textId="58B0CF22" w:rsidR="00BE34C5" w:rsidRPr="00084487" w:rsidRDefault="00BE34C5" w:rsidP="007D5AC1"/>
    <w:p w14:paraId="2080A31D" w14:textId="47D3054B" w:rsidR="00F0441F" w:rsidRPr="00084487" w:rsidRDefault="00F0441F" w:rsidP="007D5AC1"/>
    <w:p w14:paraId="01FE49C2" w14:textId="72AFE13B" w:rsidR="00F0441F" w:rsidRPr="00084487" w:rsidRDefault="00F0441F" w:rsidP="007D5AC1"/>
    <w:p w14:paraId="13605020" w14:textId="0469DC96" w:rsidR="00664743" w:rsidRPr="00084487" w:rsidRDefault="00664743" w:rsidP="007D5AC1"/>
    <w:p w14:paraId="70EE9B63" w14:textId="77777777" w:rsidR="00664743" w:rsidRPr="00084487" w:rsidRDefault="00664743" w:rsidP="007D5AC1"/>
    <w:p w14:paraId="0CCC2BEA" w14:textId="0334D4DE" w:rsidR="00664743" w:rsidRPr="00084487" w:rsidRDefault="008610BC" w:rsidP="007D5AC1">
      <w:r>
        <w:rPr>
          <w:noProof/>
          <w:lang w:eastAsia="en-US"/>
        </w:rPr>
        <mc:AlternateContent>
          <mc:Choice Requires="wps">
            <w:drawing>
              <wp:anchor distT="36576" distB="36576" distL="36576" distR="36576" simplePos="0" relativeHeight="251625472" behindDoc="0" locked="0" layoutInCell="1" allowOverlap="1" wp14:anchorId="1C98A035" wp14:editId="1CD6FBAD">
                <wp:simplePos x="0" y="0"/>
                <wp:positionH relativeFrom="column">
                  <wp:posOffset>457200</wp:posOffset>
                </wp:positionH>
                <wp:positionV relativeFrom="page">
                  <wp:posOffset>6515100</wp:posOffset>
                </wp:positionV>
                <wp:extent cx="2514600" cy="2971800"/>
                <wp:effectExtent l="0" t="0" r="0" b="0"/>
                <wp:wrapNone/>
                <wp:docPr id="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9718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linkedTxbx id="3" seq="1"/>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8A035" id="Text Box 221" o:spid="_x0000_s1030" type="#_x0000_t202" style="position:absolute;margin-left:36pt;margin-top:513pt;width:198pt;height:234pt;z-index:2516254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" filled="f" fillcolor="#fffffe" stroked="f" strokecolor="#212120" insetpen="t">
                <v:textbox inset="2.88pt,2.88pt,2.88pt,2.88pt">
                  <w:txbxContent/>
                </v:textbox>
                <w10:wrap anchory="page"/>
              </v:shape>
            </w:pict>
          </mc:Fallback>
        </mc:AlternateContent>
      </w:r>
    </w:p>
    <w:p w14:paraId="0FBD68BB" w14:textId="77777777" w:rsidR="00664743" w:rsidRPr="00084487" w:rsidRDefault="00664743" w:rsidP="007D5AC1"/>
    <w:p w14:paraId="706794AA" w14:textId="77777777" w:rsidR="00664743" w:rsidRPr="00084487" w:rsidRDefault="00664743" w:rsidP="007D5AC1"/>
    <w:p w14:paraId="50BF2994" w14:textId="367B6EC8" w:rsidR="00664743" w:rsidRPr="00084487" w:rsidRDefault="00664743" w:rsidP="007D5AC1"/>
    <w:p w14:paraId="50AAFB4A" w14:textId="6DADF163" w:rsidR="00664743" w:rsidRPr="00084487" w:rsidRDefault="00664743" w:rsidP="007D5AC1"/>
    <w:p w14:paraId="4A772EA2" w14:textId="02799881" w:rsidR="00664743" w:rsidRPr="00084487" w:rsidRDefault="00664743" w:rsidP="007D5AC1"/>
    <w:p w14:paraId="5944D424" w14:textId="6D9770B7" w:rsidR="00664743" w:rsidRPr="00084487" w:rsidRDefault="00664743" w:rsidP="007D5AC1"/>
    <w:p w14:paraId="408B5A5F" w14:textId="41594029" w:rsidR="00664743" w:rsidRPr="00084487" w:rsidRDefault="00664743" w:rsidP="007D5AC1"/>
    <w:p w14:paraId="3D16BA90" w14:textId="507FCFF3" w:rsidR="00664743" w:rsidRPr="00084487" w:rsidRDefault="00664743" w:rsidP="007D5AC1"/>
    <w:p w14:paraId="2C000E2A" w14:textId="64D253F5" w:rsidR="00664743" w:rsidRPr="00084487" w:rsidRDefault="00664743" w:rsidP="007D5AC1"/>
    <w:p w14:paraId="192C31A9" w14:textId="6B2283FB" w:rsidR="00664743" w:rsidRPr="00084487" w:rsidRDefault="00664743" w:rsidP="007D5AC1"/>
    <w:p w14:paraId="4F79D00C" w14:textId="5E67A079" w:rsidR="00664743" w:rsidRPr="00084487" w:rsidRDefault="00664743" w:rsidP="007D5AC1"/>
    <w:p w14:paraId="0F2F4A48" w14:textId="651E91FA" w:rsidR="00664743" w:rsidRPr="00084487" w:rsidRDefault="00664743" w:rsidP="007D5AC1"/>
    <w:p w14:paraId="2441718B" w14:textId="20642854" w:rsidR="00664743" w:rsidRPr="00084487" w:rsidRDefault="00664743" w:rsidP="007D5AC1"/>
    <w:p w14:paraId="44482A6E" w14:textId="18EE81B7" w:rsidR="007A7804" w:rsidRDefault="001754FD" w:rsidP="007A7804">
      <w:pPr>
        <w:tabs>
          <w:tab w:val="left" w:pos="9012"/>
        </w:tabs>
      </w:pPr>
      <w:r>
        <w:rPr>
          <w:noProof/>
          <w:lang w:eastAsia="en-US"/>
        </w:rPr>
        <w:drawing>
          <wp:anchor distT="0" distB="0" distL="114300" distR="114300" simplePos="0" relativeHeight="251586560" behindDoc="1" locked="0" layoutInCell="1" allowOverlap="1" wp14:anchorId="6785FC52" wp14:editId="1FE01C2F">
            <wp:simplePos x="0" y="0"/>
            <wp:positionH relativeFrom="column">
              <wp:posOffset>4996180</wp:posOffset>
            </wp:positionH>
            <wp:positionV relativeFrom="paragraph">
              <wp:posOffset>137160</wp:posOffset>
            </wp:positionV>
            <wp:extent cx="2586990" cy="11315700"/>
            <wp:effectExtent l="0" t="0" r="3810" b="0"/>
            <wp:wrapNone/>
            <wp:docPr id="325" name="Picture 3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2F" w:rsidRPr="00084487">
        <w:tab/>
      </w:r>
      <w:r w:rsidR="00623FAA">
        <w:rPr>
          <w:noProof/>
          <w:lang w:eastAsia="en-US"/>
        </w:rPr>
        <mc:AlternateContent>
          <mc:Choice Requires="wps">
            <w:drawing>
              <wp:anchor distT="0" distB="0" distL="114300" distR="114300" simplePos="0" relativeHeight="251588608" behindDoc="0" locked="0" layoutInCell="1" allowOverlap="1" wp14:anchorId="681EA97B" wp14:editId="436B239F">
                <wp:simplePos x="0" y="0"/>
                <wp:positionH relativeFrom="column">
                  <wp:posOffset>996148</wp:posOffset>
                </wp:positionH>
                <wp:positionV relativeFrom="paragraph">
                  <wp:posOffset>2662120</wp:posOffset>
                </wp:positionV>
                <wp:extent cx="4288155" cy="5751195"/>
                <wp:effectExtent l="0" t="0" r="0" b="0"/>
                <wp:wrapNone/>
                <wp:docPr id="730" name="Rectangle 730"/>
                <wp:cNvGraphicFramePr/>
                <a:graphic xmlns:a="http://schemas.openxmlformats.org/drawingml/2006/main">
                  <a:graphicData uri="http://schemas.microsoft.com/office/word/2010/wordprocessingShape">
                    <wps:wsp>
                      <wps:cNvSpPr/>
                      <wps:spPr>
                        <a:xfrm>
                          <a:off x="0" y="0"/>
                          <a:ext cx="4288155" cy="575119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81B5AD9" w14:textId="2A9CB741" w:rsidR="00623FAA" w:rsidRPr="00935A7A" w:rsidRDefault="008A423C" w:rsidP="00902184">
                            <w:pPr>
                              <w:pStyle w:val="1"/>
                              <w:numPr>
                                <w:ilvl w:val="0"/>
                                <w:numId w:val="1"/>
                              </w:numPr>
                              <w:jc w:val="both"/>
                              <w:rPr>
                                <w:rFonts w:ascii="Arial Rounded MT Bold" w:hAnsi="Arial Rounded MT Bold"/>
                                <w:i/>
                                <w:sz w:val="72"/>
                                <w:szCs w:val="72"/>
                              </w:rPr>
                            </w:pPr>
                            <w:r>
                              <w:rPr>
                                <w:rFonts w:ascii="Arial Rounded MT Bold" w:hAnsi="Arial Rounded MT Bold"/>
                                <w:i/>
                                <w:sz w:val="72"/>
                                <w:szCs w:val="72"/>
                              </w:rPr>
                              <w:t>DANIYAL KHAN</w:t>
                            </w:r>
                          </w:p>
                          <w:p w14:paraId="7C7919A9" w14:textId="77777777" w:rsidR="00623FAA" w:rsidRPr="00935A7A" w:rsidRDefault="00623FAA" w:rsidP="00902184">
                            <w:pPr>
                              <w:pStyle w:val="1"/>
                              <w:numPr>
                                <w:ilvl w:val="0"/>
                                <w:numId w:val="1"/>
                              </w:numPr>
                              <w:jc w:val="both"/>
                              <w:rPr>
                                <w:rFonts w:ascii="Arial Rounded MT Bold" w:hAnsi="Arial Rounded MT Bold"/>
                                <w:i/>
                                <w:sz w:val="72"/>
                                <w:szCs w:val="72"/>
                              </w:rPr>
                            </w:pPr>
                            <w:r w:rsidRPr="00935A7A">
                              <w:rPr>
                                <w:rFonts w:ascii="Arial Rounded MT Bold" w:hAnsi="Arial Rounded MT Bold"/>
                                <w:i/>
                                <w:sz w:val="72"/>
                                <w:szCs w:val="72"/>
                              </w:rPr>
                              <w:t>ALIYAN ABBAS</w:t>
                            </w:r>
                          </w:p>
                          <w:p w14:paraId="6FCACD16" w14:textId="2886A45B" w:rsidR="00965D53" w:rsidRPr="00965D53" w:rsidRDefault="00623FAA" w:rsidP="00965D53">
                            <w:pPr>
                              <w:pStyle w:val="1"/>
                              <w:numPr>
                                <w:ilvl w:val="0"/>
                                <w:numId w:val="1"/>
                              </w:numPr>
                              <w:jc w:val="both"/>
                              <w:rPr>
                                <w:rFonts w:ascii="Arial Rounded MT Bold" w:hAnsi="Arial Rounded MT Bold"/>
                                <w:i/>
                                <w:sz w:val="72"/>
                                <w:szCs w:val="72"/>
                              </w:rPr>
                            </w:pPr>
                            <w:r w:rsidRPr="00935A7A">
                              <w:rPr>
                                <w:rFonts w:ascii="Arial Rounded MT Bold" w:hAnsi="Arial Rounded MT Bold"/>
                                <w:i/>
                                <w:sz w:val="72"/>
                                <w:szCs w:val="72"/>
                              </w:rPr>
                              <w:t>MAJID RAZA</w:t>
                            </w:r>
                          </w:p>
                          <w:p w14:paraId="33204709" w14:textId="7A25F11A" w:rsidR="00623FAA" w:rsidRPr="00965D53" w:rsidRDefault="008A423C" w:rsidP="00FC6AC7">
                            <w:pPr>
                              <w:pStyle w:val="1"/>
                              <w:numPr>
                                <w:ilvl w:val="0"/>
                                <w:numId w:val="1"/>
                              </w:numPr>
                              <w:jc w:val="both"/>
                              <w:rPr>
                                <w:rFonts w:ascii="Arial Rounded MT Bold" w:hAnsi="Arial Rounded MT Bold"/>
                                <w:i/>
                                <w:sz w:val="72"/>
                                <w:szCs w:val="72"/>
                              </w:rPr>
                            </w:pPr>
                            <w:r w:rsidRPr="00965D53">
                              <w:rPr>
                                <w:rFonts w:ascii="Arial Rounded MT Bold" w:hAnsi="Arial Rounded MT Bold"/>
                                <w:i/>
                                <w:sz w:val="72"/>
                                <w:szCs w:val="72"/>
                              </w:rPr>
                              <w:t>WAHAB RIAZ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EA97B" id="Rectangle 730" o:spid="_x0000_s1031" style="position:absolute;margin-left:78.45pt;margin-top:209.6pt;width:337.65pt;height:452.8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" filled="f" stroked="f" strokeweight="2pt">
                <v:textbox>
                  <w:txbxContent>
                    <w:p w14:paraId="681B5AD9" w14:textId="2A9CB741" w:rsidR="00623FAA" w:rsidRPr="00935A7A" w:rsidRDefault="008A423C" w:rsidP="00902184">
                      <w:pPr>
                        <w:pStyle w:val="1"/>
                        <w:numPr>
                          <w:ilvl w:val="0"/>
                          <w:numId w:val="1"/>
                        </w:numPr>
                        <w:jc w:val="both"/>
                        <w:rPr>
                          <w:rFonts w:ascii="Arial Rounded MT Bold" w:hAnsi="Arial Rounded MT Bold"/>
                          <w:i/>
                          <w:sz w:val="72"/>
                          <w:szCs w:val="72"/>
                        </w:rPr>
                      </w:pPr>
                      <w:r>
                        <w:rPr>
                          <w:rFonts w:ascii="Arial Rounded MT Bold" w:hAnsi="Arial Rounded MT Bold"/>
                          <w:i/>
                          <w:sz w:val="72"/>
                          <w:szCs w:val="72"/>
                        </w:rPr>
                        <w:t>DANIYAL KHAN</w:t>
                      </w:r>
                    </w:p>
                    <w:p w14:paraId="7C7919A9" w14:textId="77777777" w:rsidR="00623FAA" w:rsidRPr="00935A7A" w:rsidRDefault="00623FAA" w:rsidP="00902184">
                      <w:pPr>
                        <w:pStyle w:val="1"/>
                        <w:numPr>
                          <w:ilvl w:val="0"/>
                          <w:numId w:val="1"/>
                        </w:numPr>
                        <w:jc w:val="both"/>
                        <w:rPr>
                          <w:rFonts w:ascii="Arial Rounded MT Bold" w:hAnsi="Arial Rounded MT Bold"/>
                          <w:i/>
                          <w:sz w:val="72"/>
                          <w:szCs w:val="72"/>
                        </w:rPr>
                      </w:pPr>
                      <w:r w:rsidRPr="00935A7A">
                        <w:rPr>
                          <w:rFonts w:ascii="Arial Rounded MT Bold" w:hAnsi="Arial Rounded MT Bold"/>
                          <w:i/>
                          <w:sz w:val="72"/>
                          <w:szCs w:val="72"/>
                        </w:rPr>
                        <w:t>ALIYAN ABBAS</w:t>
                      </w:r>
                    </w:p>
                    <w:p w14:paraId="6FCACD16" w14:textId="2886A45B" w:rsidR="00965D53" w:rsidRPr="00965D53" w:rsidRDefault="00623FAA" w:rsidP="00965D53">
                      <w:pPr>
                        <w:pStyle w:val="1"/>
                        <w:numPr>
                          <w:ilvl w:val="0"/>
                          <w:numId w:val="1"/>
                        </w:numPr>
                        <w:jc w:val="both"/>
                        <w:rPr>
                          <w:rFonts w:ascii="Arial Rounded MT Bold" w:hAnsi="Arial Rounded MT Bold"/>
                          <w:i/>
                          <w:sz w:val="72"/>
                          <w:szCs w:val="72"/>
                        </w:rPr>
                      </w:pPr>
                      <w:r w:rsidRPr="00935A7A">
                        <w:rPr>
                          <w:rFonts w:ascii="Arial Rounded MT Bold" w:hAnsi="Arial Rounded MT Bold"/>
                          <w:i/>
                          <w:sz w:val="72"/>
                          <w:szCs w:val="72"/>
                        </w:rPr>
                        <w:t>MAJID RAZA</w:t>
                      </w:r>
                    </w:p>
                    <w:p w14:paraId="33204709" w14:textId="7A25F11A" w:rsidR="00623FAA" w:rsidRPr="00965D53" w:rsidRDefault="008A423C" w:rsidP="00FC6AC7">
                      <w:pPr>
                        <w:pStyle w:val="1"/>
                        <w:numPr>
                          <w:ilvl w:val="0"/>
                          <w:numId w:val="1"/>
                        </w:numPr>
                        <w:jc w:val="both"/>
                        <w:rPr>
                          <w:rFonts w:ascii="Arial Rounded MT Bold" w:hAnsi="Arial Rounded MT Bold"/>
                          <w:i/>
                          <w:sz w:val="72"/>
                          <w:szCs w:val="72"/>
                        </w:rPr>
                      </w:pPr>
                      <w:r w:rsidRPr="00965D53">
                        <w:rPr>
                          <w:rFonts w:ascii="Arial Rounded MT Bold" w:hAnsi="Arial Rounded MT Bold"/>
                          <w:i/>
                          <w:sz w:val="72"/>
                          <w:szCs w:val="72"/>
                        </w:rPr>
                        <w:t>WAHAB RIAZ</w:t>
                      </w:r>
                    </w:p>
                  </w:txbxContent>
                </v:textbox>
              </v:rect>
            </w:pict>
          </mc:Fallback>
        </mc:AlternateContent>
      </w:r>
    </w:p>
    <w:p w14:paraId="098C801B" w14:textId="1EAEBD44" w:rsidR="007A7804" w:rsidRPr="007A7804" w:rsidRDefault="007A7804" w:rsidP="007A7804"/>
    <w:p w14:paraId="252F9284" w14:textId="7D84C715" w:rsidR="007A7804" w:rsidRPr="007A7804" w:rsidRDefault="007A7804" w:rsidP="007A7804"/>
    <w:p w14:paraId="07A01B04" w14:textId="2BFBF374" w:rsidR="007A7804" w:rsidRPr="007A7804" w:rsidRDefault="007A7804" w:rsidP="007A7804"/>
    <w:p w14:paraId="3DD48C6D" w14:textId="6D8E15FC" w:rsidR="007A7804" w:rsidRDefault="007A7804" w:rsidP="007A7804">
      <w:pPr>
        <w:tabs>
          <w:tab w:val="left" w:pos="9012"/>
        </w:tabs>
      </w:pPr>
    </w:p>
    <w:p w14:paraId="2C96A126" w14:textId="46440924" w:rsidR="00623FAA" w:rsidRDefault="00623FAA" w:rsidP="007A7804">
      <w:pPr>
        <w:tabs>
          <w:tab w:val="left" w:pos="9012"/>
        </w:tabs>
      </w:pPr>
      <w:r w:rsidRPr="007A7804">
        <w:br w:type="page"/>
      </w:r>
    </w:p>
    <w:p w14:paraId="29B0EC9F" w14:textId="39D792A4" w:rsidR="00664743" w:rsidRPr="00084487" w:rsidRDefault="00E63C98" w:rsidP="007D5AC1">
      <w:r>
        <w:rPr>
          <w:noProof/>
          <w:lang w:eastAsia="en-US"/>
        </w:rPr>
        <w:lastRenderedPageBreak/>
        <w:drawing>
          <wp:anchor distT="0" distB="0" distL="114300" distR="114300" simplePos="0" relativeHeight="251587584" behindDoc="1" locked="0" layoutInCell="1" allowOverlap="1" wp14:anchorId="06ADAC50" wp14:editId="2E36AB41">
            <wp:simplePos x="0" y="0"/>
            <wp:positionH relativeFrom="column">
              <wp:posOffset>5435770</wp:posOffset>
            </wp:positionH>
            <wp:positionV relativeFrom="paragraph">
              <wp:posOffset>-2985050</wp:posOffset>
            </wp:positionV>
            <wp:extent cx="2586990" cy="11315700"/>
            <wp:effectExtent l="0" t="0" r="3810" b="0"/>
            <wp:wrapNone/>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3FAA">
        <w:rPr>
          <w:noProof/>
          <w:lang w:eastAsia="en-US"/>
        </w:rPr>
        <w:drawing>
          <wp:anchor distT="0" distB="0" distL="114300" distR="114300" simplePos="0" relativeHeight="251631616" behindDoc="1" locked="0" layoutInCell="1" allowOverlap="1" wp14:anchorId="6C9176C6" wp14:editId="2B0E1766">
            <wp:simplePos x="0" y="0"/>
            <wp:positionH relativeFrom="column">
              <wp:posOffset>5606415</wp:posOffset>
            </wp:positionH>
            <wp:positionV relativeFrom="paragraph">
              <wp:posOffset>-329565</wp:posOffset>
            </wp:positionV>
            <wp:extent cx="2165350" cy="11309350"/>
            <wp:effectExtent l="0" t="0" r="6350" b="6350"/>
            <wp:wrapNone/>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5350" cy="1130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263FC" w14:textId="77777777" w:rsidR="00664743" w:rsidRPr="00084487" w:rsidRDefault="00664743" w:rsidP="007D5AC1"/>
    <w:p w14:paraId="56727451" w14:textId="77777777" w:rsidR="00664743" w:rsidRPr="00084487" w:rsidRDefault="00664743" w:rsidP="007D5AC1"/>
    <w:p w14:paraId="7FE522FC" w14:textId="77777777" w:rsidR="00664743" w:rsidRPr="00084487" w:rsidRDefault="007E754B" w:rsidP="007E754B">
      <w:pPr>
        <w:tabs>
          <w:tab w:val="left" w:pos="10800"/>
        </w:tabs>
      </w:pPr>
      <w:r>
        <w:tab/>
      </w:r>
    </w:p>
    <w:p w14:paraId="147C1C67" w14:textId="77777777" w:rsidR="00664743" w:rsidRPr="00084487" w:rsidRDefault="00664743" w:rsidP="007D5AC1"/>
    <w:p w14:paraId="785A62D2" w14:textId="77777777" w:rsidR="00664743" w:rsidRPr="00084487" w:rsidRDefault="00664743" w:rsidP="007D5AC1"/>
    <w:p w14:paraId="3E8E1677" w14:textId="77777777" w:rsidR="00664743" w:rsidRPr="00084487" w:rsidRDefault="00664743" w:rsidP="007D5AC1"/>
    <w:p w14:paraId="6C009697" w14:textId="77777777" w:rsidR="00664743" w:rsidRPr="00084487" w:rsidRDefault="00664743" w:rsidP="007D5AC1"/>
    <w:p w14:paraId="6D9E0402" w14:textId="77777777" w:rsidR="00664743" w:rsidRPr="00084487" w:rsidRDefault="00664743" w:rsidP="007D5AC1"/>
    <w:p w14:paraId="620CA2F5" w14:textId="77777777" w:rsidR="00664743" w:rsidRPr="00084487" w:rsidRDefault="00664743" w:rsidP="007D5AC1"/>
    <w:p w14:paraId="19D46FF1" w14:textId="77777777" w:rsidR="00664743" w:rsidRPr="00084487" w:rsidRDefault="00664743" w:rsidP="007D5AC1"/>
    <w:p w14:paraId="05D7295A" w14:textId="2746C654" w:rsidR="00664743" w:rsidRPr="00084487" w:rsidRDefault="001B6952" w:rsidP="001754FD">
      <w:pPr>
        <w:pStyle w:val="Heading1"/>
      </w:pPr>
      <w:r>
        <w:rPr>
          <w:noProof/>
          <w:lang w:eastAsia="en-US"/>
        </w:rPr>
        <mc:AlternateContent>
          <mc:Choice Requires="wps">
            <w:drawing>
              <wp:anchor distT="0" distB="0" distL="114300" distR="114300" simplePos="0" relativeHeight="251731968" behindDoc="0" locked="0" layoutInCell="1" allowOverlap="1" wp14:anchorId="25F01EC9" wp14:editId="39F222F1">
                <wp:simplePos x="0" y="0"/>
                <wp:positionH relativeFrom="column">
                  <wp:posOffset>1943100</wp:posOffset>
                </wp:positionH>
                <wp:positionV relativeFrom="paragraph">
                  <wp:posOffset>5359400</wp:posOffset>
                </wp:positionV>
                <wp:extent cx="13970" cy="850900"/>
                <wp:effectExtent l="19050" t="19050" r="24130" b="25400"/>
                <wp:wrapNone/>
                <wp:docPr id="1514213061" name="Straight Connector 3"/>
                <wp:cNvGraphicFramePr/>
                <a:graphic xmlns:a="http://schemas.openxmlformats.org/drawingml/2006/main">
                  <a:graphicData uri="http://schemas.microsoft.com/office/word/2010/wordprocessingShape">
                    <wps:wsp>
                      <wps:cNvCnPr/>
                      <wps:spPr>
                        <a:xfrm flipH="1">
                          <a:off x="0" y="0"/>
                          <a:ext cx="13970" cy="8509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F862F" id="Straight Connector 3"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422pt" to="154.1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" strokecolor="#4579b8 [3044]" strokeweight="3pt"/>
            </w:pict>
          </mc:Fallback>
        </mc:AlternateContent>
      </w:r>
      <w:r>
        <w:rPr>
          <w:noProof/>
          <w:lang w:eastAsia="en-US"/>
        </w:rPr>
        <mc:AlternateContent>
          <mc:Choice Requires="wps">
            <w:drawing>
              <wp:anchor distT="0" distB="0" distL="114300" distR="114300" simplePos="0" relativeHeight="251730944" behindDoc="0" locked="0" layoutInCell="1" allowOverlap="1" wp14:anchorId="62C9E2B6" wp14:editId="70B06ED8">
                <wp:simplePos x="0" y="0"/>
                <wp:positionH relativeFrom="column">
                  <wp:posOffset>1037230</wp:posOffset>
                </wp:positionH>
                <wp:positionV relativeFrom="paragraph">
                  <wp:posOffset>5376649</wp:posOffset>
                </wp:positionV>
                <wp:extent cx="900752" cy="0"/>
                <wp:effectExtent l="0" t="19050" r="33020" b="19050"/>
                <wp:wrapNone/>
                <wp:docPr id="1750282481" name="Straight Connector 2"/>
                <wp:cNvGraphicFramePr/>
                <a:graphic xmlns:a="http://schemas.openxmlformats.org/drawingml/2006/main">
                  <a:graphicData uri="http://schemas.microsoft.com/office/word/2010/wordprocessingShape">
                    <wps:wsp>
                      <wps:cNvCnPr/>
                      <wps:spPr>
                        <a:xfrm>
                          <a:off x="0" y="0"/>
                          <a:ext cx="90075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34A71" id="Straight Connector 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81.65pt,423.35pt" to="152.6pt,4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" strokecolor="#4579b8 [3044]" strokeweight="3pt"/>
            </w:pict>
          </mc:Fallback>
        </mc:AlternateContent>
      </w:r>
      <w:r>
        <w:rPr>
          <w:noProof/>
          <w:lang w:eastAsia="en-US"/>
        </w:rPr>
        <w:t xml:space="preserve">                </w:t>
      </w:r>
      <w:r w:rsidR="00614726">
        <w:rPr>
          <w:noProof/>
          <w:lang w:eastAsia="en-US"/>
        </w:rPr>
        <w:drawing>
          <wp:inline distT="0" distB="0" distL="0" distR="0" wp14:anchorId="781572A2" wp14:editId="0A704301">
            <wp:extent cx="7246961" cy="5472752"/>
            <wp:effectExtent l="0" t="0" r="68580" b="13970"/>
            <wp:docPr id="733" name="Diagram 7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t xml:space="preserve">      </w:t>
      </w:r>
    </w:p>
    <w:p w14:paraId="2A5A0909" w14:textId="77777777" w:rsidR="00664743" w:rsidRPr="00084487" w:rsidRDefault="00664743" w:rsidP="007D5AC1"/>
    <w:p w14:paraId="5B195F9B" w14:textId="077298CD" w:rsidR="00F0441F" w:rsidRPr="00084487" w:rsidRDefault="007A44E6" w:rsidP="007D5AC1">
      <w:r>
        <w:rPr>
          <w:noProof/>
        </w:rPr>
        <mc:AlternateContent>
          <mc:Choice Requires="wps">
            <w:drawing>
              <wp:anchor distT="0" distB="0" distL="114300" distR="114300" simplePos="0" relativeHeight="251729920" behindDoc="0" locked="0" layoutInCell="1" allowOverlap="1" wp14:anchorId="525C944A" wp14:editId="1FC74C94">
                <wp:simplePos x="0" y="0"/>
                <wp:positionH relativeFrom="column">
                  <wp:posOffset>1569493</wp:posOffset>
                </wp:positionH>
                <wp:positionV relativeFrom="paragraph">
                  <wp:posOffset>113504</wp:posOffset>
                </wp:positionV>
                <wp:extent cx="3643952" cy="1023582"/>
                <wp:effectExtent l="0" t="0" r="13970" b="24765"/>
                <wp:wrapNone/>
                <wp:docPr id="874546789" name="Rectangle: Rounded Corners 1"/>
                <wp:cNvGraphicFramePr/>
                <a:graphic xmlns:a="http://schemas.openxmlformats.org/drawingml/2006/main">
                  <a:graphicData uri="http://schemas.microsoft.com/office/word/2010/wordprocessingShape">
                    <wps:wsp>
                      <wps:cNvSpPr/>
                      <wps:spPr>
                        <a:xfrm>
                          <a:off x="0" y="0"/>
                          <a:ext cx="3643952" cy="1023582"/>
                        </a:xfrm>
                        <a:prstGeom prst="roundRect">
                          <a:avLst/>
                        </a:prstGeom>
                        <a:solidFill>
                          <a:srgbClr val="77933C"/>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CEA549" w14:textId="0AD0971C" w:rsidR="007A44E6" w:rsidRPr="007A44E6" w:rsidRDefault="007A44E6" w:rsidP="007A44E6">
                            <w:pPr>
                              <w:jc w:val="center"/>
                              <w:rPr>
                                <w:sz w:val="52"/>
                                <w:szCs w:val="52"/>
                              </w:rPr>
                            </w:pPr>
                            <w:r w:rsidRPr="007A44E6">
                              <w:rPr>
                                <w:sz w:val="52"/>
                                <w:szCs w:val="52"/>
                              </w:rPr>
                              <w:t>HYDRONIDE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5C944A" id="Rectangle: Rounded Corners 1" o:spid="_x0000_s1032" style="position:absolute;margin-left:123.6pt;margin-top:8.95pt;width:286.95pt;height:80.6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" fillcolor="#77933c" strokecolor="#0a121c [484]" strokeweight="2pt">
                <v:textbox>
                  <w:txbxContent>
                    <w:p w14:paraId="1ACEA549" w14:textId="0AD0971C" w:rsidR="007A44E6" w:rsidRPr="007A44E6" w:rsidRDefault="007A44E6" w:rsidP="007A44E6">
                      <w:pPr>
                        <w:jc w:val="center"/>
                        <w:rPr>
                          <w:sz w:val="52"/>
                          <w:szCs w:val="52"/>
                        </w:rPr>
                      </w:pPr>
                      <w:r w:rsidRPr="007A44E6">
                        <w:rPr>
                          <w:sz w:val="52"/>
                          <w:szCs w:val="52"/>
                        </w:rPr>
                        <w:t>HYDRONIDE GARDEN</w:t>
                      </w:r>
                    </w:p>
                  </w:txbxContent>
                </v:textbox>
              </v:roundrect>
            </w:pict>
          </mc:Fallback>
        </mc:AlternateContent>
      </w:r>
    </w:p>
    <w:p w14:paraId="7775A621" w14:textId="77777777" w:rsidR="00664743" w:rsidRPr="00084487" w:rsidRDefault="001754FD" w:rsidP="007D5AC1">
      <w:r>
        <w:t xml:space="preserve">                 </w:t>
      </w:r>
    </w:p>
    <w:p w14:paraId="7773449C" w14:textId="77777777" w:rsidR="00664743" w:rsidRPr="00084487" w:rsidRDefault="00664743" w:rsidP="007D5AC1"/>
    <w:p w14:paraId="1C1C01FF" w14:textId="77777777" w:rsidR="00664743" w:rsidRPr="00084487" w:rsidRDefault="00664743" w:rsidP="007D5AC1"/>
    <w:p w14:paraId="798547B5" w14:textId="77777777" w:rsidR="00664743" w:rsidRPr="00084487" w:rsidRDefault="00664743" w:rsidP="007D5AC1"/>
    <w:p w14:paraId="091CF42D" w14:textId="77777777" w:rsidR="00006048" w:rsidRDefault="0065314E" w:rsidP="0065314E">
      <w:pPr>
        <w:tabs>
          <w:tab w:val="left" w:pos="3300"/>
        </w:tabs>
      </w:pPr>
      <w:r w:rsidRPr="00084487">
        <w:tab/>
      </w:r>
    </w:p>
    <w:p w14:paraId="36D01AEB" w14:textId="77777777" w:rsidR="00006048" w:rsidRDefault="00006048">
      <w:r>
        <w:br w:type="page"/>
      </w:r>
    </w:p>
    <w:p w14:paraId="68A58887" w14:textId="77777777" w:rsidR="004759A9" w:rsidRDefault="008425A7" w:rsidP="0065314E">
      <w:pPr>
        <w:tabs>
          <w:tab w:val="left" w:pos="3300"/>
        </w:tabs>
      </w:pPr>
      <w:r>
        <w:rPr>
          <w:noProof/>
          <w:lang w:eastAsia="en-US"/>
        </w:rPr>
        <w:lastRenderedPageBreak/>
        <w:drawing>
          <wp:anchor distT="0" distB="0" distL="114300" distR="114300" simplePos="0" relativeHeight="251643904" behindDoc="1" locked="0" layoutInCell="1" allowOverlap="1" wp14:anchorId="2D2F8BBB" wp14:editId="7127A45F">
            <wp:simplePos x="0" y="0"/>
            <wp:positionH relativeFrom="column">
              <wp:posOffset>5033010</wp:posOffset>
            </wp:positionH>
            <wp:positionV relativeFrom="paragraph">
              <wp:posOffset>-680085</wp:posOffset>
            </wp:positionV>
            <wp:extent cx="2586990" cy="11315700"/>
            <wp:effectExtent l="0" t="0" r="3810" b="0"/>
            <wp:wrapNone/>
            <wp:docPr id="680" name="Picture 6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9A9">
        <w:rPr>
          <w:noProof/>
          <w:lang w:eastAsia="en-US"/>
        </w:rPr>
        <w:drawing>
          <wp:anchor distT="0" distB="0" distL="114300" distR="114300" simplePos="0" relativeHeight="251644928" behindDoc="1" locked="0" layoutInCell="1" allowOverlap="1" wp14:anchorId="530DC3BB" wp14:editId="18D9CF11">
            <wp:simplePos x="0" y="0"/>
            <wp:positionH relativeFrom="column">
              <wp:posOffset>-53440</wp:posOffset>
            </wp:positionH>
            <wp:positionV relativeFrom="paragraph">
              <wp:posOffset>-682190</wp:posOffset>
            </wp:positionV>
            <wp:extent cx="3886200" cy="3123565"/>
            <wp:effectExtent l="0" t="0" r="0" b="635"/>
            <wp:wrapNone/>
            <wp:docPr id="681" name="Picture 68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t>s</w:t>
      </w:r>
    </w:p>
    <w:p w14:paraId="3173971C" w14:textId="2F813775" w:rsidR="00224BCF" w:rsidRDefault="00224BCF" w:rsidP="004759A9">
      <w:pPr>
        <w:tabs>
          <w:tab w:val="left" w:pos="10800"/>
        </w:tabs>
      </w:pPr>
      <w:r>
        <w:rPr>
          <w:noProof/>
          <w:lang w:eastAsia="en-US"/>
        </w:rPr>
        <w:drawing>
          <wp:anchor distT="0" distB="0" distL="114300" distR="114300" simplePos="0" relativeHeight="251657216" behindDoc="1" locked="0" layoutInCell="1" allowOverlap="1" wp14:anchorId="16D723D0" wp14:editId="66C4105B">
            <wp:simplePos x="0" y="0"/>
            <wp:positionH relativeFrom="column">
              <wp:posOffset>-515937</wp:posOffset>
            </wp:positionH>
            <wp:positionV relativeFrom="paragraph">
              <wp:posOffset>7132637</wp:posOffset>
            </wp:positionV>
            <wp:extent cx="3886200" cy="3123565"/>
            <wp:effectExtent l="514667" t="380683" r="514668" b="381317"/>
            <wp:wrapNone/>
            <wp:docPr id="701" name="Picture 7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5181296">
                      <a:off x="0" y="0"/>
                      <a:ext cx="388620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4573">
        <w:rPr>
          <w:noProof/>
          <w:lang w:eastAsia="en-US"/>
        </w:rPr>
        <w:drawing>
          <wp:anchor distT="0" distB="0" distL="114300" distR="114300" simplePos="0" relativeHeight="251645952" behindDoc="1" locked="0" layoutInCell="1" allowOverlap="1" wp14:anchorId="5EFF0D9D" wp14:editId="76E99112">
            <wp:simplePos x="0" y="0"/>
            <wp:positionH relativeFrom="column">
              <wp:posOffset>-668371</wp:posOffset>
            </wp:positionH>
            <wp:positionV relativeFrom="paragraph">
              <wp:posOffset>6980538</wp:posOffset>
            </wp:positionV>
            <wp:extent cx="3886200" cy="3123565"/>
            <wp:effectExtent l="514667" t="380683" r="514668" b="381317"/>
            <wp:wrapNone/>
            <wp:docPr id="684" name="Picture 68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5181296">
                      <a:off x="0" y="0"/>
                      <a:ext cx="388620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9A9">
        <w:rPr>
          <w:noProof/>
          <w:lang w:eastAsia="en-US"/>
        </w:rPr>
        <mc:AlternateContent>
          <mc:Choice Requires="wps">
            <w:drawing>
              <wp:anchor distT="0" distB="0" distL="114300" distR="114300" simplePos="0" relativeHeight="251633664" behindDoc="0" locked="0" layoutInCell="1" allowOverlap="1" wp14:anchorId="75DDFCC2" wp14:editId="67BAF0A1">
                <wp:simplePos x="0" y="0"/>
                <wp:positionH relativeFrom="column">
                  <wp:posOffset>1153227</wp:posOffset>
                </wp:positionH>
                <wp:positionV relativeFrom="paragraph">
                  <wp:posOffset>522605</wp:posOffset>
                </wp:positionV>
                <wp:extent cx="5029200" cy="132334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5029200" cy="132334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9D060B" w14:textId="237D91C3" w:rsidR="00304573" w:rsidRPr="00885B8E" w:rsidRDefault="007A44E6" w:rsidP="00304573">
                            <w:pPr>
                              <w:jc w:val="center"/>
                              <w:rPr>
                                <w:rFonts w:ascii="Forte" w:hAnsi="Forte"/>
                                <w:color w:val="FFFFFF" w:themeColor="background1"/>
                                <w:sz w:val="96"/>
                              </w:rPr>
                            </w:pPr>
                            <w:r w:rsidRPr="00885B8E">
                              <w:rPr>
                                <w:rFonts w:ascii="Forte" w:hAnsi="Forte"/>
                                <w:color w:val="FFFFFF" w:themeColor="background1"/>
                                <w:sz w:val="96"/>
                              </w:rPr>
                              <w:t>ACCESSORIES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DDFCC2" id="Rounded Rectangle 31" o:spid="_x0000_s1033" style="position:absolute;margin-left:90.8pt;margin-top:41.15pt;width:396pt;height:104.2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" fillcolor="#76923c [2406]" stroked="f" strokeweight="2pt">
                <v:textbox>
                  <w:txbxContent>
                    <w:p w14:paraId="2D9D060B" w14:textId="237D91C3" w:rsidR="00304573" w:rsidRPr="00885B8E" w:rsidRDefault="007A44E6" w:rsidP="00304573">
                      <w:pPr>
                        <w:jc w:val="center"/>
                        <w:rPr>
                          <w:rFonts w:ascii="Forte" w:hAnsi="Forte"/>
                          <w:color w:val="FFFFFF" w:themeColor="background1"/>
                          <w:sz w:val="96"/>
                        </w:rPr>
                      </w:pPr>
                      <w:r w:rsidRPr="00885B8E">
                        <w:rPr>
                          <w:rFonts w:ascii="Forte" w:hAnsi="Forte"/>
                          <w:color w:val="FFFFFF" w:themeColor="background1"/>
                          <w:sz w:val="96"/>
                        </w:rPr>
                        <w:t>ACCESSORIES</w:t>
                      </w:r>
                    </w:p>
                  </w:txbxContent>
                </v:textbox>
              </v:roundrect>
            </w:pict>
          </mc:Fallback>
        </mc:AlternateContent>
      </w:r>
    </w:p>
    <w:p w14:paraId="3A78CE83" w14:textId="77777777" w:rsidR="00224BCF" w:rsidRPr="00224BCF" w:rsidRDefault="00224BCF" w:rsidP="00224BCF"/>
    <w:p w14:paraId="47973A0D" w14:textId="77777777" w:rsidR="00224BCF" w:rsidRPr="00224BCF" w:rsidRDefault="00224BCF" w:rsidP="00224BCF"/>
    <w:p w14:paraId="0F9AE2FC" w14:textId="77777777" w:rsidR="00224BCF" w:rsidRPr="00224BCF" w:rsidRDefault="00224BCF" w:rsidP="00224BCF"/>
    <w:p w14:paraId="4402A45B" w14:textId="77777777" w:rsidR="00224BCF" w:rsidRPr="00224BCF" w:rsidRDefault="00224BCF" w:rsidP="00224BCF"/>
    <w:p w14:paraId="3468037D" w14:textId="77777777" w:rsidR="00224BCF" w:rsidRPr="00224BCF" w:rsidRDefault="00224BCF" w:rsidP="00224BCF"/>
    <w:p w14:paraId="155A9061" w14:textId="77777777" w:rsidR="00224BCF" w:rsidRPr="00224BCF" w:rsidRDefault="00224BCF" w:rsidP="00224BCF"/>
    <w:p w14:paraId="4E619508" w14:textId="77777777" w:rsidR="00224BCF" w:rsidRPr="00224BCF" w:rsidRDefault="00224BCF" w:rsidP="00224BCF"/>
    <w:p w14:paraId="109F2BCD" w14:textId="77777777" w:rsidR="00224BCF" w:rsidRPr="00224BCF" w:rsidRDefault="00224BCF" w:rsidP="00224BCF"/>
    <w:p w14:paraId="45600D6C" w14:textId="77777777" w:rsidR="00224BCF" w:rsidRPr="00224BCF" w:rsidRDefault="00224BCF" w:rsidP="00224BCF"/>
    <w:p w14:paraId="10EFB9AF" w14:textId="77777777" w:rsidR="00224BCF" w:rsidRPr="00224BCF" w:rsidRDefault="00224BCF" w:rsidP="00224BCF"/>
    <w:p w14:paraId="57B3330F" w14:textId="77777777" w:rsidR="00224BCF" w:rsidRPr="00224BCF" w:rsidRDefault="00224BCF" w:rsidP="00224BCF"/>
    <w:p w14:paraId="10BAA10A" w14:textId="77777777" w:rsidR="00224BCF" w:rsidRPr="00224BCF" w:rsidRDefault="00224BCF" w:rsidP="00224BCF"/>
    <w:p w14:paraId="62C0C742" w14:textId="0B394405" w:rsidR="00224BCF" w:rsidRPr="00224BCF" w:rsidRDefault="001B6952" w:rsidP="00224BCF">
      <w:r>
        <w:rPr>
          <w:noProof/>
          <w:lang w:eastAsia="en-US"/>
        </w:rPr>
        <mc:AlternateContent>
          <mc:Choice Requires="wps">
            <w:drawing>
              <wp:anchor distT="0" distB="0" distL="114300" distR="114300" simplePos="0" relativeHeight="251634688" behindDoc="0" locked="0" layoutInCell="1" allowOverlap="1" wp14:anchorId="53DE025F" wp14:editId="2EF3365B">
                <wp:simplePos x="0" y="0"/>
                <wp:positionH relativeFrom="margin">
                  <wp:align>center</wp:align>
                </wp:positionH>
                <wp:positionV relativeFrom="paragraph">
                  <wp:posOffset>110452</wp:posOffset>
                </wp:positionV>
                <wp:extent cx="2406015" cy="1250349"/>
                <wp:effectExtent l="0" t="0" r="0" b="6985"/>
                <wp:wrapNone/>
                <wp:docPr id="672" name="Rounded Rectangle 672"/>
                <wp:cNvGraphicFramePr/>
                <a:graphic xmlns:a="http://schemas.openxmlformats.org/drawingml/2006/main">
                  <a:graphicData uri="http://schemas.microsoft.com/office/word/2010/wordprocessingShape">
                    <wps:wsp>
                      <wps:cNvSpPr/>
                      <wps:spPr>
                        <a:xfrm>
                          <a:off x="0" y="0"/>
                          <a:ext cx="2406015" cy="1250349"/>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6435CB" w14:textId="2095831B" w:rsidR="00304573" w:rsidRPr="00F70CC8" w:rsidRDefault="00F70CC8" w:rsidP="00304573">
                            <w:pPr>
                              <w:jc w:val="center"/>
                              <w:rPr>
                                <w:rFonts w:ascii="Algerian" w:hAnsi="Algerian"/>
                                <w:color w:val="FFFFFF" w:themeColor="background1"/>
                                <w:sz w:val="56"/>
                              </w:rPr>
                            </w:pPr>
                            <w:r w:rsidRPr="00F70CC8">
                              <w:rPr>
                                <w:rFonts w:ascii="Algerian" w:hAnsi="Algerian"/>
                                <w:color w:val="FFFFFF" w:themeColor="background1"/>
                                <w:sz w:val="44"/>
                              </w:rPr>
                              <w:t xml:space="preserve">MINATURE </w:t>
                            </w:r>
                            <w:r w:rsidR="001B6952">
                              <w:rPr>
                                <w:rFonts w:ascii="Algerian" w:hAnsi="Algerian"/>
                                <w:color w:val="FFFFFF" w:themeColor="background1"/>
                                <w:sz w:val="44"/>
                              </w:rPr>
                              <w:t xml:space="preserve">garden </w:t>
                            </w:r>
                            <w:r w:rsidRPr="00F70CC8">
                              <w:rPr>
                                <w:rFonts w:ascii="Algerian" w:hAnsi="Algerian"/>
                                <w:color w:val="FFFFFF" w:themeColor="background1"/>
                                <w:sz w:val="44"/>
                              </w:rPr>
                              <w:t>TOYS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DE025F" id="Rounded Rectangle 672" o:spid="_x0000_s1034" style="position:absolute;margin-left:0;margin-top:8.7pt;width:189.45pt;height:98.45pt;z-index:251634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" fillcolor="#76923c [2406]" stroked="f" strokeweight="2pt">
                <v:textbox>
                  <w:txbxContent>
                    <w:p w14:paraId="356435CB" w14:textId="2095831B" w:rsidR="00304573" w:rsidRPr="00F70CC8" w:rsidRDefault="00F70CC8" w:rsidP="00304573">
                      <w:pPr>
                        <w:jc w:val="center"/>
                        <w:rPr>
                          <w:rFonts w:ascii="Algerian" w:hAnsi="Algerian"/>
                          <w:color w:val="FFFFFF" w:themeColor="background1"/>
                          <w:sz w:val="56"/>
                        </w:rPr>
                      </w:pPr>
                      <w:r w:rsidRPr="00F70CC8">
                        <w:rPr>
                          <w:rFonts w:ascii="Algerian" w:hAnsi="Algerian"/>
                          <w:color w:val="FFFFFF" w:themeColor="background1"/>
                          <w:sz w:val="44"/>
                        </w:rPr>
                        <w:t xml:space="preserve">MINATURE </w:t>
                      </w:r>
                      <w:r w:rsidR="001B6952">
                        <w:rPr>
                          <w:rFonts w:ascii="Algerian" w:hAnsi="Algerian"/>
                          <w:color w:val="FFFFFF" w:themeColor="background1"/>
                          <w:sz w:val="44"/>
                        </w:rPr>
                        <w:t xml:space="preserve">garden </w:t>
                      </w:r>
                      <w:r w:rsidRPr="00F70CC8">
                        <w:rPr>
                          <w:rFonts w:ascii="Algerian" w:hAnsi="Algerian"/>
                          <w:color w:val="FFFFFF" w:themeColor="background1"/>
                          <w:sz w:val="44"/>
                        </w:rPr>
                        <w:t>TOYS</w:t>
                      </w:r>
                    </w:p>
                  </w:txbxContent>
                </v:textbox>
                <w10:wrap anchorx="margin"/>
              </v:roundrect>
            </w:pict>
          </mc:Fallback>
        </mc:AlternateContent>
      </w:r>
    </w:p>
    <w:p w14:paraId="18A92BE2" w14:textId="77777777" w:rsidR="00224BCF" w:rsidRPr="00224BCF" w:rsidRDefault="00224BCF" w:rsidP="00224BCF"/>
    <w:p w14:paraId="2D054F13" w14:textId="102D7588" w:rsidR="00224BCF" w:rsidRPr="00224BCF" w:rsidRDefault="00224BCF" w:rsidP="00224BCF"/>
    <w:p w14:paraId="3FB75ACD" w14:textId="77777777" w:rsidR="00224BCF" w:rsidRPr="00224BCF" w:rsidRDefault="00224BCF" w:rsidP="00224BCF"/>
    <w:p w14:paraId="78234E93" w14:textId="77777777" w:rsidR="00224BCF" w:rsidRPr="00224BCF" w:rsidRDefault="00224BCF" w:rsidP="00224BCF"/>
    <w:p w14:paraId="7D8A5103" w14:textId="77777777" w:rsidR="00224BCF" w:rsidRPr="00224BCF" w:rsidRDefault="00224BCF" w:rsidP="00224BCF"/>
    <w:p w14:paraId="3E52EAC8" w14:textId="77777777" w:rsidR="00224BCF" w:rsidRPr="00224BCF" w:rsidRDefault="00224BCF" w:rsidP="00224BCF"/>
    <w:p w14:paraId="0E05DCE4" w14:textId="04E76874" w:rsidR="00224BCF" w:rsidRPr="00224BCF" w:rsidRDefault="00224BCF" w:rsidP="00224BCF"/>
    <w:p w14:paraId="11F7CF54" w14:textId="77777777" w:rsidR="00224BCF" w:rsidRPr="00224BCF" w:rsidRDefault="00224BCF" w:rsidP="00224BCF"/>
    <w:p w14:paraId="6AD97B57" w14:textId="146BA8DE" w:rsidR="00224BCF" w:rsidRPr="00224BCF" w:rsidRDefault="00224BCF" w:rsidP="00224BCF"/>
    <w:p w14:paraId="345DB0CB" w14:textId="6B5359B5" w:rsidR="00224BCF" w:rsidRPr="00224BCF" w:rsidRDefault="001B6952" w:rsidP="00224BCF">
      <w:r>
        <w:rPr>
          <w:noProof/>
          <w:lang w:eastAsia="en-US"/>
        </w:rPr>
        <mc:AlternateContent>
          <mc:Choice Requires="wps">
            <w:drawing>
              <wp:anchor distT="0" distB="0" distL="114300" distR="114300" simplePos="0" relativeHeight="251635712" behindDoc="0" locked="0" layoutInCell="1" allowOverlap="1" wp14:anchorId="3694AEAA" wp14:editId="77A56E0F">
                <wp:simplePos x="0" y="0"/>
                <wp:positionH relativeFrom="margin">
                  <wp:align>center</wp:align>
                </wp:positionH>
                <wp:positionV relativeFrom="paragraph">
                  <wp:posOffset>23514</wp:posOffset>
                </wp:positionV>
                <wp:extent cx="2406015" cy="1250315"/>
                <wp:effectExtent l="0" t="0" r="0" b="6985"/>
                <wp:wrapNone/>
                <wp:docPr id="673" name="Rounded Rectangle 673"/>
                <wp:cNvGraphicFramePr/>
                <a:graphic xmlns:a="http://schemas.openxmlformats.org/drawingml/2006/main">
                  <a:graphicData uri="http://schemas.microsoft.com/office/word/2010/wordprocessingShape">
                    <wps:wsp>
                      <wps:cNvSpPr/>
                      <wps:spPr>
                        <a:xfrm>
                          <a:off x="0" y="0"/>
                          <a:ext cx="2406015" cy="1250315"/>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8BFE4D" w14:textId="3B1E6A34" w:rsidR="00304573" w:rsidRPr="00F70CC8" w:rsidRDefault="00F70CC8" w:rsidP="00304573">
                            <w:pPr>
                              <w:jc w:val="center"/>
                              <w:rPr>
                                <w:rFonts w:ascii="Algerian" w:hAnsi="Algerian"/>
                                <w:color w:val="FFFFFF" w:themeColor="background1"/>
                                <w:sz w:val="44"/>
                              </w:rPr>
                            </w:pPr>
                            <w:r w:rsidRPr="00F70CC8">
                              <w:rPr>
                                <w:rFonts w:ascii="Algerian" w:hAnsi="Algerian"/>
                                <w:color w:val="FFFFFF" w:themeColor="background1"/>
                                <w:sz w:val="44"/>
                              </w:rPr>
                              <w:t>GARDEN ACCESSORIES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94AEAA" id="Rounded Rectangle 673" o:spid="_x0000_s1035" style="position:absolute;margin-left:0;margin-top:1.85pt;width:189.45pt;height:98.45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" fillcolor="#76923c [2406]" stroked="f" strokeweight="2pt">
                <v:textbox>
                  <w:txbxContent>
                    <w:p w14:paraId="578BFE4D" w14:textId="3B1E6A34" w:rsidR="00304573" w:rsidRPr="00F70CC8" w:rsidRDefault="00F70CC8" w:rsidP="00304573">
                      <w:pPr>
                        <w:jc w:val="center"/>
                        <w:rPr>
                          <w:rFonts w:ascii="Algerian" w:hAnsi="Algerian"/>
                          <w:color w:val="FFFFFF" w:themeColor="background1"/>
                          <w:sz w:val="44"/>
                        </w:rPr>
                      </w:pPr>
                      <w:r w:rsidRPr="00F70CC8">
                        <w:rPr>
                          <w:rFonts w:ascii="Algerian" w:hAnsi="Algerian"/>
                          <w:color w:val="FFFFFF" w:themeColor="background1"/>
                          <w:sz w:val="44"/>
                        </w:rPr>
                        <w:t>GARDEN ACCESSORIES</w:t>
                      </w:r>
                    </w:p>
                  </w:txbxContent>
                </v:textbox>
                <w10:wrap anchorx="margin"/>
              </v:roundrect>
            </w:pict>
          </mc:Fallback>
        </mc:AlternateContent>
      </w:r>
    </w:p>
    <w:p w14:paraId="09541CB6" w14:textId="77777777" w:rsidR="00224BCF" w:rsidRPr="00224BCF" w:rsidRDefault="00224BCF" w:rsidP="00224BCF"/>
    <w:p w14:paraId="7ADE3819" w14:textId="77777777" w:rsidR="00224BCF" w:rsidRPr="00224BCF" w:rsidRDefault="00224BCF" w:rsidP="00224BCF"/>
    <w:p w14:paraId="3A1B09F3" w14:textId="4917360C" w:rsidR="00224BCF" w:rsidRPr="00224BCF" w:rsidRDefault="00224BCF" w:rsidP="00224BCF"/>
    <w:p w14:paraId="3A597449" w14:textId="67AF8B92" w:rsidR="00224BCF" w:rsidRPr="00224BCF" w:rsidRDefault="00224BCF" w:rsidP="00224BCF"/>
    <w:p w14:paraId="14CEF987" w14:textId="1E6A8E54" w:rsidR="00224BCF" w:rsidRPr="00224BCF" w:rsidRDefault="00224BCF" w:rsidP="00224BCF"/>
    <w:p w14:paraId="63475DD3" w14:textId="5E17664D" w:rsidR="00224BCF" w:rsidRPr="00224BCF" w:rsidRDefault="00224BCF" w:rsidP="00224BCF"/>
    <w:p w14:paraId="43E740D1" w14:textId="7F62DD19" w:rsidR="00224BCF" w:rsidRPr="00224BCF" w:rsidRDefault="00224BCF" w:rsidP="00224BCF"/>
    <w:p w14:paraId="19AE719D" w14:textId="43DC1746" w:rsidR="00224BCF" w:rsidRPr="00224BCF" w:rsidRDefault="00224BCF" w:rsidP="00224BCF"/>
    <w:p w14:paraId="544945C9" w14:textId="687AB21C" w:rsidR="00224BCF" w:rsidRPr="00224BCF" w:rsidRDefault="00224BCF" w:rsidP="00224BCF"/>
    <w:p w14:paraId="1A07213D" w14:textId="460FD7E1" w:rsidR="00224BCF" w:rsidRPr="00224BCF" w:rsidRDefault="001B6952" w:rsidP="00224BCF">
      <w:r>
        <w:rPr>
          <w:noProof/>
          <w:lang w:eastAsia="en-US"/>
        </w:rPr>
        <mc:AlternateContent>
          <mc:Choice Requires="wps">
            <w:drawing>
              <wp:anchor distT="0" distB="0" distL="114300" distR="114300" simplePos="0" relativeHeight="251636736" behindDoc="0" locked="0" layoutInCell="1" allowOverlap="1" wp14:anchorId="070F96DB" wp14:editId="19AC175F">
                <wp:simplePos x="0" y="0"/>
                <wp:positionH relativeFrom="column">
                  <wp:posOffset>2505586</wp:posOffset>
                </wp:positionH>
                <wp:positionV relativeFrom="paragraph">
                  <wp:posOffset>6928</wp:posOffset>
                </wp:positionV>
                <wp:extent cx="2406015" cy="1154430"/>
                <wp:effectExtent l="0" t="0" r="0" b="7620"/>
                <wp:wrapNone/>
                <wp:docPr id="674" name="Rounded Rectangle 674"/>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ECFB2" w14:textId="4536B712" w:rsidR="00304573" w:rsidRPr="00F70CC8" w:rsidRDefault="00F70CC8" w:rsidP="00224BCF">
                            <w:pPr>
                              <w:jc w:val="center"/>
                              <w:rPr>
                                <w:rFonts w:ascii="Algerian" w:hAnsi="Algerian"/>
                                <w:color w:val="FFFFFF" w:themeColor="background1"/>
                                <w:sz w:val="44"/>
                                <w:szCs w:val="36"/>
                              </w:rPr>
                            </w:pPr>
                            <w:r w:rsidRPr="00F70CC8">
                              <w:rPr>
                                <w:rFonts w:ascii="Algerian" w:hAnsi="Algerian"/>
                                <w:color w:val="FFFFFF" w:themeColor="background1"/>
                                <w:sz w:val="44"/>
                                <w:szCs w:val="36"/>
                              </w:rPr>
                              <w:t>DECORATIVE PEBBLES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0F96DB" id="Rounded Rectangle 674" o:spid="_x0000_s1036" style="position:absolute;margin-left:197.3pt;margin-top:.55pt;width:189.45pt;height:90.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" fillcolor="#76923c [2406]" stroked="f" strokeweight="2pt">
                <v:textbox>
                  <w:txbxContent>
                    <w:p w14:paraId="49BECFB2" w14:textId="4536B712" w:rsidR="00304573" w:rsidRPr="00F70CC8" w:rsidRDefault="00F70CC8" w:rsidP="00224BCF">
                      <w:pPr>
                        <w:jc w:val="center"/>
                        <w:rPr>
                          <w:rFonts w:ascii="Algerian" w:hAnsi="Algerian"/>
                          <w:color w:val="FFFFFF" w:themeColor="background1"/>
                          <w:sz w:val="44"/>
                          <w:szCs w:val="36"/>
                        </w:rPr>
                      </w:pPr>
                      <w:r w:rsidRPr="00F70CC8">
                        <w:rPr>
                          <w:rFonts w:ascii="Algerian" w:hAnsi="Algerian"/>
                          <w:color w:val="FFFFFF" w:themeColor="background1"/>
                          <w:sz w:val="44"/>
                          <w:szCs w:val="36"/>
                        </w:rPr>
                        <w:t>DECORATIVE PEBBLES</w:t>
                      </w:r>
                    </w:p>
                  </w:txbxContent>
                </v:textbox>
              </v:roundrect>
            </w:pict>
          </mc:Fallback>
        </mc:AlternateContent>
      </w:r>
    </w:p>
    <w:p w14:paraId="1E92E63F" w14:textId="77777777" w:rsidR="00224BCF" w:rsidRPr="00224BCF" w:rsidRDefault="00224BCF" w:rsidP="00224BCF"/>
    <w:p w14:paraId="0497C480" w14:textId="77777777" w:rsidR="00224BCF" w:rsidRPr="00224BCF" w:rsidRDefault="00224BCF" w:rsidP="00224BCF"/>
    <w:p w14:paraId="4D5A0C29" w14:textId="77777777" w:rsidR="00224BCF" w:rsidRPr="00224BCF" w:rsidRDefault="00224BCF" w:rsidP="00224BCF"/>
    <w:p w14:paraId="12915A70" w14:textId="77777777" w:rsidR="00224BCF" w:rsidRPr="00224BCF" w:rsidRDefault="00224BCF" w:rsidP="00224BCF"/>
    <w:p w14:paraId="6D47307C" w14:textId="77777777" w:rsidR="00224BCF" w:rsidRPr="00224BCF" w:rsidRDefault="00224BCF" w:rsidP="00224BCF"/>
    <w:p w14:paraId="5F1BEEEB" w14:textId="77777777" w:rsidR="00224BCF" w:rsidRPr="00224BCF" w:rsidRDefault="00224BCF" w:rsidP="00224BCF"/>
    <w:p w14:paraId="4DA9A089" w14:textId="77777777" w:rsidR="00224BCF" w:rsidRPr="00224BCF" w:rsidRDefault="00224BCF" w:rsidP="00224BCF"/>
    <w:p w14:paraId="7F808893" w14:textId="77777777" w:rsidR="00224BCF" w:rsidRPr="00224BCF" w:rsidRDefault="00224BCF" w:rsidP="00224BCF"/>
    <w:p w14:paraId="01046352" w14:textId="77777777" w:rsidR="00224BCF" w:rsidRPr="00224BCF" w:rsidRDefault="00224BCF" w:rsidP="00224BCF"/>
    <w:p w14:paraId="2062F444" w14:textId="77777777" w:rsidR="00224BCF" w:rsidRPr="00224BCF" w:rsidRDefault="00224BCF" w:rsidP="00224BCF"/>
    <w:p w14:paraId="0F41A661" w14:textId="77777777" w:rsidR="00224BCF" w:rsidRPr="00224BCF" w:rsidRDefault="00224BCF" w:rsidP="00224BCF"/>
    <w:p w14:paraId="649895C4" w14:textId="77777777" w:rsidR="00224BCF" w:rsidRPr="00224BCF" w:rsidRDefault="00224BCF" w:rsidP="00224BCF"/>
    <w:p w14:paraId="4CB65D14" w14:textId="77777777" w:rsidR="00224BCF" w:rsidRPr="00224BCF" w:rsidRDefault="00224BCF" w:rsidP="00224BCF"/>
    <w:p w14:paraId="0B1D9465" w14:textId="77777777" w:rsidR="00224BCF" w:rsidRDefault="00224BCF" w:rsidP="00224BCF">
      <w:pPr>
        <w:tabs>
          <w:tab w:val="left" w:pos="5457"/>
        </w:tabs>
      </w:pPr>
      <w:r>
        <w:tab/>
      </w:r>
    </w:p>
    <w:p w14:paraId="08D2AF27" w14:textId="77777777" w:rsidR="00224BCF" w:rsidRDefault="00224BCF">
      <w:r>
        <w:br w:type="page"/>
      </w:r>
    </w:p>
    <w:p w14:paraId="15961116" w14:textId="77777777" w:rsidR="00224BCF" w:rsidRPr="00224BCF" w:rsidRDefault="00935A7A" w:rsidP="00224BCF">
      <w:pPr>
        <w:tabs>
          <w:tab w:val="left" w:pos="5457"/>
        </w:tabs>
      </w:pPr>
      <w:r>
        <w:rPr>
          <w:noProof/>
          <w:lang w:eastAsia="en-US"/>
        </w:rPr>
        <w:lastRenderedPageBreak/>
        <w:drawing>
          <wp:anchor distT="0" distB="0" distL="114300" distR="114300" simplePos="0" relativeHeight="251656192" behindDoc="1" locked="0" layoutInCell="1" allowOverlap="1" wp14:anchorId="268FB7B5" wp14:editId="5C76D15F">
            <wp:simplePos x="0" y="0"/>
            <wp:positionH relativeFrom="column">
              <wp:posOffset>4968574</wp:posOffset>
            </wp:positionH>
            <wp:positionV relativeFrom="paragraph">
              <wp:posOffset>-262990</wp:posOffset>
            </wp:positionV>
            <wp:extent cx="2586990" cy="11315700"/>
            <wp:effectExtent l="0" t="0" r="3810" b="0"/>
            <wp:wrapNone/>
            <wp:docPr id="700" name="Picture 70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A2906" w14:textId="77777777" w:rsidR="00224BCF" w:rsidRPr="00224BCF" w:rsidRDefault="00224BCF" w:rsidP="00224BCF">
      <w:r>
        <w:rPr>
          <w:noProof/>
          <w:lang w:eastAsia="en-US"/>
        </w:rPr>
        <mc:AlternateContent>
          <mc:Choice Requires="wps">
            <w:drawing>
              <wp:anchor distT="0" distB="0" distL="114300" distR="114300" simplePos="0" relativeHeight="251646976" behindDoc="0" locked="0" layoutInCell="1" allowOverlap="1" wp14:anchorId="4DC248BB" wp14:editId="796F4DD5">
                <wp:simplePos x="0" y="0"/>
                <wp:positionH relativeFrom="column">
                  <wp:posOffset>937962</wp:posOffset>
                </wp:positionH>
                <wp:positionV relativeFrom="paragraph">
                  <wp:posOffset>114300</wp:posOffset>
                </wp:positionV>
                <wp:extent cx="5125453" cy="1275347"/>
                <wp:effectExtent l="0" t="0" r="0" b="1270"/>
                <wp:wrapNone/>
                <wp:docPr id="687" name="Rounded Rectangle 687"/>
                <wp:cNvGraphicFramePr/>
                <a:graphic xmlns:a="http://schemas.openxmlformats.org/drawingml/2006/main">
                  <a:graphicData uri="http://schemas.microsoft.com/office/word/2010/wordprocessingShape">
                    <wps:wsp>
                      <wps:cNvSpPr/>
                      <wps:spPr>
                        <a:xfrm>
                          <a:off x="0" y="0"/>
                          <a:ext cx="5125453" cy="1275347"/>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8A58DE" w14:textId="6431C51C" w:rsidR="00EE1930" w:rsidRPr="00885B8E" w:rsidRDefault="001B6952" w:rsidP="00EE1930">
                            <w:pPr>
                              <w:jc w:val="center"/>
                              <w:rPr>
                                <w:rFonts w:ascii="Forte" w:hAnsi="Forte"/>
                                <w:color w:val="FFFFFF" w:themeColor="background1"/>
                                <w:sz w:val="72"/>
                              </w:rPr>
                            </w:pPr>
                            <w:r w:rsidRPr="00885B8E">
                              <w:rPr>
                                <w:rFonts w:ascii="Forte" w:hAnsi="Forte"/>
                                <w:color w:val="FFFFFF" w:themeColor="background1"/>
                                <w:sz w:val="72"/>
                              </w:rPr>
                              <w:t>CARE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248BB" id="Rounded Rectangle 687" o:spid="_x0000_s1037" style="position:absolute;margin-left:73.85pt;margin-top:9pt;width:403.6pt;height:100.4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" fillcolor="#76923c [2406]" stroked="f" strokeweight="2pt">
                <v:textbox>
                  <w:txbxContent>
                    <w:p w14:paraId="4B8A58DE" w14:textId="6431C51C" w:rsidR="00EE1930" w:rsidRPr="00885B8E" w:rsidRDefault="001B6952" w:rsidP="00EE1930">
                      <w:pPr>
                        <w:jc w:val="center"/>
                        <w:rPr>
                          <w:rFonts w:ascii="Forte" w:hAnsi="Forte"/>
                          <w:color w:val="FFFFFF" w:themeColor="background1"/>
                          <w:sz w:val="72"/>
                        </w:rPr>
                      </w:pPr>
                      <w:r w:rsidRPr="00885B8E">
                        <w:rPr>
                          <w:rFonts w:ascii="Forte" w:hAnsi="Forte"/>
                          <w:color w:val="FFFFFF" w:themeColor="background1"/>
                          <w:sz w:val="72"/>
                        </w:rPr>
                        <w:t>CARE GARDEN</w:t>
                      </w:r>
                    </w:p>
                  </w:txbxContent>
                </v:textbox>
              </v:roundrect>
            </w:pict>
          </mc:Fallback>
        </mc:AlternateContent>
      </w:r>
    </w:p>
    <w:p w14:paraId="3BA48F37" w14:textId="77777777" w:rsidR="00224BCF" w:rsidRPr="00224BCF" w:rsidRDefault="00224BCF" w:rsidP="00224BCF"/>
    <w:p w14:paraId="33170820" w14:textId="77777777" w:rsidR="00224BCF" w:rsidRPr="00224BCF" w:rsidRDefault="00224BCF" w:rsidP="00224BCF"/>
    <w:p w14:paraId="159F709F" w14:textId="77777777" w:rsidR="00224BCF" w:rsidRPr="00224BCF" w:rsidRDefault="00224BCF" w:rsidP="00224BCF"/>
    <w:p w14:paraId="20B031B2" w14:textId="77777777" w:rsidR="00224BCF" w:rsidRPr="00224BCF" w:rsidRDefault="00224BCF" w:rsidP="00224BCF"/>
    <w:p w14:paraId="226F3A67" w14:textId="77777777" w:rsidR="00224BCF" w:rsidRPr="00224BCF" w:rsidRDefault="00224BCF" w:rsidP="00224BCF"/>
    <w:p w14:paraId="202058DD" w14:textId="77777777" w:rsidR="00224BCF" w:rsidRPr="00224BCF" w:rsidRDefault="00224BCF" w:rsidP="00224BCF"/>
    <w:p w14:paraId="13FDC8CA" w14:textId="77777777" w:rsidR="00224BCF" w:rsidRPr="00224BCF" w:rsidRDefault="00224BCF" w:rsidP="00224BCF"/>
    <w:p w14:paraId="0A0CB132" w14:textId="7C3E977E" w:rsidR="004759A9" w:rsidRDefault="001B6952" w:rsidP="004759A9">
      <w:pPr>
        <w:tabs>
          <w:tab w:val="left" w:pos="10800"/>
        </w:tabs>
      </w:pPr>
      <w:r>
        <w:rPr>
          <w:noProof/>
          <w:lang w:eastAsia="en-US"/>
        </w:rPr>
        <mc:AlternateContent>
          <mc:Choice Requires="wps">
            <w:drawing>
              <wp:anchor distT="0" distB="0" distL="114300" distR="114300" simplePos="0" relativeHeight="251648000" behindDoc="0" locked="0" layoutInCell="1" allowOverlap="1" wp14:anchorId="3F23206A" wp14:editId="0846B4F6">
                <wp:simplePos x="0" y="0"/>
                <wp:positionH relativeFrom="margin">
                  <wp:align>center</wp:align>
                </wp:positionH>
                <wp:positionV relativeFrom="paragraph">
                  <wp:posOffset>1130887</wp:posOffset>
                </wp:positionV>
                <wp:extent cx="2406015" cy="1154430"/>
                <wp:effectExtent l="0" t="0" r="0" b="7620"/>
                <wp:wrapNone/>
                <wp:docPr id="689" name="Rounded Rectangle 689"/>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924B0F" w14:textId="1D45365F" w:rsidR="00224BCF" w:rsidRPr="001B6952" w:rsidRDefault="001B6952" w:rsidP="00224BCF">
                            <w:pPr>
                              <w:jc w:val="center"/>
                              <w:rPr>
                                <w:rFonts w:ascii="Algerian" w:hAnsi="Algerian"/>
                                <w:color w:val="FFFFFF" w:themeColor="background1"/>
                                <w:sz w:val="44"/>
                                <w:szCs w:val="36"/>
                              </w:rPr>
                            </w:pPr>
                            <w:r w:rsidRPr="001B6952">
                              <w:rPr>
                                <w:rFonts w:ascii="Algerian" w:hAnsi="Algerian"/>
                                <w:color w:val="FFFFFF" w:themeColor="background1"/>
                                <w:sz w:val="44"/>
                                <w:szCs w:val="36"/>
                              </w:rPr>
                              <w:t>SOIL &amp;FERTILIZER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23206A" id="Rounded Rectangle 689" o:spid="_x0000_s1038" style="position:absolute;margin-left:0;margin-top:89.05pt;width:189.45pt;height:90.9pt;z-index:2516480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" fillcolor="#76923c [2406]" stroked="f" strokeweight="2pt">
                <v:textbox>
                  <w:txbxContent>
                    <w:p w14:paraId="61924B0F" w14:textId="1D45365F" w:rsidR="00224BCF" w:rsidRPr="001B6952" w:rsidRDefault="001B6952" w:rsidP="00224BCF">
                      <w:pPr>
                        <w:jc w:val="center"/>
                        <w:rPr>
                          <w:rFonts w:ascii="Algerian" w:hAnsi="Algerian"/>
                          <w:color w:val="FFFFFF" w:themeColor="background1"/>
                          <w:sz w:val="44"/>
                          <w:szCs w:val="36"/>
                        </w:rPr>
                      </w:pPr>
                      <w:r w:rsidRPr="001B6952">
                        <w:rPr>
                          <w:rFonts w:ascii="Algerian" w:hAnsi="Algerian"/>
                          <w:color w:val="FFFFFF" w:themeColor="background1"/>
                          <w:sz w:val="44"/>
                          <w:szCs w:val="36"/>
                        </w:rPr>
                        <w:t>SOIL &amp;FERTILIZER</w:t>
                      </w:r>
                    </w:p>
                  </w:txbxContent>
                </v:textbox>
                <w10:wrap anchorx="margin"/>
              </v:roundrect>
            </w:pict>
          </mc:Fallback>
        </mc:AlternateContent>
      </w:r>
      <w:r>
        <w:rPr>
          <w:noProof/>
          <w:lang w:eastAsia="en-US"/>
        </w:rPr>
        <mc:AlternateContent>
          <mc:Choice Requires="wps">
            <w:drawing>
              <wp:anchor distT="0" distB="0" distL="114300" distR="114300" simplePos="0" relativeHeight="251650048" behindDoc="0" locked="0" layoutInCell="1" allowOverlap="1" wp14:anchorId="23046AA8" wp14:editId="390DA6B3">
                <wp:simplePos x="0" y="0"/>
                <wp:positionH relativeFrom="margin">
                  <wp:align>center</wp:align>
                </wp:positionH>
                <wp:positionV relativeFrom="paragraph">
                  <wp:posOffset>4107502</wp:posOffset>
                </wp:positionV>
                <wp:extent cx="2406015" cy="1154430"/>
                <wp:effectExtent l="0" t="0" r="0" b="7620"/>
                <wp:wrapNone/>
                <wp:docPr id="691" name="Rounded Rectangle 691"/>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C1BEF2" w14:textId="11B326D8" w:rsidR="00224BCF" w:rsidRPr="001B6952" w:rsidRDefault="001B6952" w:rsidP="00224BCF">
                            <w:pPr>
                              <w:jc w:val="center"/>
                              <w:rPr>
                                <w:rFonts w:ascii="Algerian" w:hAnsi="Algerian"/>
                                <w:color w:val="FFFFFF" w:themeColor="background1"/>
                                <w:sz w:val="44"/>
                                <w:szCs w:val="36"/>
                              </w:rPr>
                            </w:pPr>
                            <w:r w:rsidRPr="001B6952">
                              <w:rPr>
                                <w:rFonts w:ascii="Algerian" w:hAnsi="Algerian"/>
                                <w:color w:val="FFFFFF" w:themeColor="background1"/>
                                <w:sz w:val="44"/>
                                <w:szCs w:val="36"/>
                              </w:rPr>
                              <w:t>SEEDS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046AA8" id="Rounded Rectangle 691" o:spid="_x0000_s1039" style="position:absolute;margin-left:0;margin-top:323.45pt;width:189.45pt;height:90.9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" fillcolor="#76923c [2406]" stroked="f" strokeweight="2pt">
                <v:textbox>
                  <w:txbxContent>
                    <w:p w14:paraId="22C1BEF2" w14:textId="11B326D8" w:rsidR="00224BCF" w:rsidRPr="001B6952" w:rsidRDefault="001B6952" w:rsidP="00224BCF">
                      <w:pPr>
                        <w:jc w:val="center"/>
                        <w:rPr>
                          <w:rFonts w:ascii="Algerian" w:hAnsi="Algerian"/>
                          <w:color w:val="FFFFFF" w:themeColor="background1"/>
                          <w:sz w:val="44"/>
                          <w:szCs w:val="36"/>
                        </w:rPr>
                      </w:pPr>
                      <w:r w:rsidRPr="001B6952">
                        <w:rPr>
                          <w:rFonts w:ascii="Algerian" w:hAnsi="Algerian"/>
                          <w:color w:val="FFFFFF" w:themeColor="background1"/>
                          <w:sz w:val="44"/>
                          <w:szCs w:val="36"/>
                        </w:rPr>
                        <w:t>SEEDS</w:t>
                      </w:r>
                    </w:p>
                  </w:txbxContent>
                </v:textbox>
                <w10:wrap anchorx="margin"/>
              </v:roundrect>
            </w:pict>
          </mc:Fallback>
        </mc:AlternateContent>
      </w:r>
      <w:r>
        <w:rPr>
          <w:noProof/>
          <w:lang w:eastAsia="en-US"/>
        </w:rPr>
        <mc:AlternateContent>
          <mc:Choice Requires="wps">
            <w:drawing>
              <wp:anchor distT="0" distB="0" distL="114300" distR="114300" simplePos="0" relativeHeight="251649024" behindDoc="0" locked="0" layoutInCell="1" allowOverlap="1" wp14:anchorId="6FCD636E" wp14:editId="403E2EAA">
                <wp:simplePos x="0" y="0"/>
                <wp:positionH relativeFrom="margin">
                  <wp:align>center</wp:align>
                </wp:positionH>
                <wp:positionV relativeFrom="paragraph">
                  <wp:posOffset>2566433</wp:posOffset>
                </wp:positionV>
                <wp:extent cx="2406015" cy="1154430"/>
                <wp:effectExtent l="0" t="0" r="0" b="7620"/>
                <wp:wrapNone/>
                <wp:docPr id="690" name="Rounded Rectangle 690"/>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D6076A" w14:textId="46ED2CB0" w:rsidR="00224BCF" w:rsidRPr="001B6952" w:rsidRDefault="001B6952" w:rsidP="00224BCF">
                            <w:pPr>
                              <w:jc w:val="center"/>
                              <w:rPr>
                                <w:rFonts w:ascii="Algerian" w:hAnsi="Algerian"/>
                                <w:color w:val="FFFFFF" w:themeColor="background1"/>
                                <w:sz w:val="44"/>
                                <w:szCs w:val="36"/>
                              </w:rPr>
                            </w:pPr>
                            <w:r w:rsidRPr="001B6952">
                              <w:rPr>
                                <w:rFonts w:ascii="Algerian" w:hAnsi="Algerian"/>
                                <w:color w:val="FFFFFF" w:themeColor="background1"/>
                                <w:sz w:val="44"/>
                                <w:szCs w:val="36"/>
                              </w:rPr>
                              <w:t>PESTICIDES FOR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CD636E" id="Rounded Rectangle 690" o:spid="_x0000_s1040" style="position:absolute;margin-left:0;margin-top:202.1pt;width:189.45pt;height:90.9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" fillcolor="#76923c [2406]" stroked="f" strokeweight="2pt">
                <v:textbox>
                  <w:txbxContent>
                    <w:p w14:paraId="0FD6076A" w14:textId="46ED2CB0" w:rsidR="00224BCF" w:rsidRPr="001B6952" w:rsidRDefault="001B6952" w:rsidP="00224BCF">
                      <w:pPr>
                        <w:jc w:val="center"/>
                        <w:rPr>
                          <w:rFonts w:ascii="Algerian" w:hAnsi="Algerian"/>
                          <w:color w:val="FFFFFF" w:themeColor="background1"/>
                          <w:sz w:val="44"/>
                          <w:szCs w:val="36"/>
                        </w:rPr>
                      </w:pPr>
                      <w:r w:rsidRPr="001B6952">
                        <w:rPr>
                          <w:rFonts w:ascii="Algerian" w:hAnsi="Algerian"/>
                          <w:color w:val="FFFFFF" w:themeColor="background1"/>
                          <w:sz w:val="44"/>
                          <w:szCs w:val="36"/>
                        </w:rPr>
                        <w:t>PESTICIDES FOR PLANTS</w:t>
                      </w:r>
                    </w:p>
                  </w:txbxContent>
                </v:textbox>
                <w10:wrap anchorx="margin"/>
              </v:roundrect>
            </w:pict>
          </mc:Fallback>
        </mc:AlternateContent>
      </w:r>
      <w:r w:rsidR="00224BCF">
        <w:rPr>
          <w:noProof/>
          <w:lang w:eastAsia="en-US"/>
        </w:rPr>
        <w:drawing>
          <wp:anchor distT="0" distB="0" distL="114300" distR="114300" simplePos="0" relativeHeight="251658240" behindDoc="1" locked="0" layoutInCell="1" allowOverlap="1" wp14:anchorId="19466991" wp14:editId="16A7608B">
            <wp:simplePos x="0" y="0"/>
            <wp:positionH relativeFrom="column">
              <wp:posOffset>-898283</wp:posOffset>
            </wp:positionH>
            <wp:positionV relativeFrom="paragraph">
              <wp:posOffset>5658366</wp:posOffset>
            </wp:positionV>
            <wp:extent cx="3886200" cy="3123565"/>
            <wp:effectExtent l="514667" t="380683" r="514668" b="381317"/>
            <wp:wrapNone/>
            <wp:docPr id="702" name="Picture 70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5181296">
                      <a:off x="0" y="0"/>
                      <a:ext cx="388620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9A9" w:rsidRPr="00224BCF">
        <w:br w:type="page"/>
      </w:r>
      <w:r w:rsidR="004759A9">
        <w:lastRenderedPageBreak/>
        <w:tab/>
      </w:r>
    </w:p>
    <w:p w14:paraId="23F68D67" w14:textId="77777777" w:rsidR="00766798" w:rsidRDefault="00766798" w:rsidP="0065314E">
      <w:pPr>
        <w:tabs>
          <w:tab w:val="left" w:pos="3300"/>
        </w:tabs>
      </w:pPr>
    </w:p>
    <w:p w14:paraId="449B71C6" w14:textId="527E9788" w:rsidR="00EE1930" w:rsidRDefault="00885B8E" w:rsidP="00623FAA">
      <w:r>
        <w:rPr>
          <w:noProof/>
          <w:lang w:eastAsia="en-US"/>
        </w:rPr>
        <mc:AlternateContent>
          <mc:Choice Requires="wps">
            <w:drawing>
              <wp:anchor distT="0" distB="0" distL="114300" distR="114300" simplePos="0" relativeHeight="251673600" behindDoc="0" locked="0" layoutInCell="1" allowOverlap="1" wp14:anchorId="3CDBA6F8" wp14:editId="1773F488">
                <wp:simplePos x="0" y="0"/>
                <wp:positionH relativeFrom="column">
                  <wp:posOffset>2084355</wp:posOffset>
                </wp:positionH>
                <wp:positionV relativeFrom="paragraph">
                  <wp:posOffset>7202937</wp:posOffset>
                </wp:positionV>
                <wp:extent cx="2406015" cy="1154430"/>
                <wp:effectExtent l="0" t="0" r="0" b="7620"/>
                <wp:wrapNone/>
                <wp:docPr id="739" name="Rounded Rectangle 739"/>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9DB02" w14:textId="32F509FD"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Deluxe grafting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DBA6F8" id="Rounded Rectangle 739" o:spid="_x0000_s1041" style="position:absolute;margin-left:164.1pt;margin-top:567.15pt;width:189.45pt;height:90.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" fillcolor="#76923c [2406]" stroked="f" strokeweight="2pt">
                <v:textbox>
                  <w:txbxContent>
                    <w:p w14:paraId="5009DB02" w14:textId="32F509FD"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Deluxe grafting tool</w:t>
                      </w:r>
                    </w:p>
                  </w:txbxContent>
                </v:textbox>
              </v:roundrect>
            </w:pict>
          </mc:Fallback>
        </mc:AlternateContent>
      </w:r>
      <w:r w:rsidR="00DC2430">
        <w:rPr>
          <w:noProof/>
          <w:lang w:eastAsia="en-US"/>
        </w:rPr>
        <mc:AlternateContent>
          <mc:Choice Requires="wps">
            <w:drawing>
              <wp:anchor distT="0" distB="0" distL="114300" distR="114300" simplePos="0" relativeHeight="251667456" behindDoc="0" locked="0" layoutInCell="1" allowOverlap="1" wp14:anchorId="6703FCA8" wp14:editId="704D5ACF">
                <wp:simplePos x="0" y="0"/>
                <wp:positionH relativeFrom="column">
                  <wp:posOffset>268014</wp:posOffset>
                </wp:positionH>
                <wp:positionV relativeFrom="paragraph">
                  <wp:posOffset>2161978</wp:posOffset>
                </wp:positionV>
                <wp:extent cx="2406015" cy="1371600"/>
                <wp:effectExtent l="0" t="0" r="0" b="0"/>
                <wp:wrapNone/>
                <wp:docPr id="734" name="Rounded Rectangle 734"/>
                <wp:cNvGraphicFramePr/>
                <a:graphic xmlns:a="http://schemas.openxmlformats.org/drawingml/2006/main">
                  <a:graphicData uri="http://schemas.microsoft.com/office/word/2010/wordprocessingShape">
                    <wps:wsp>
                      <wps:cNvSpPr/>
                      <wps:spPr>
                        <a:xfrm>
                          <a:off x="0" y="0"/>
                          <a:ext cx="2406015" cy="137160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C084E" w14:textId="7249CF8A" w:rsidR="00623FAA" w:rsidRPr="00885B8E" w:rsidRDefault="00DC2430"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cultivator wooden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03FCA8" id="Rounded Rectangle 734" o:spid="_x0000_s1042" style="position:absolute;margin-left:21.1pt;margin-top:170.25pt;width:189.45pt;height:10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" fillcolor="#76923c [2406]" stroked="f" strokeweight="2pt">
                <v:textbox>
                  <w:txbxContent>
                    <w:p w14:paraId="107C084E" w14:textId="7249CF8A" w:rsidR="00623FAA" w:rsidRPr="00885B8E" w:rsidRDefault="00DC2430"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cultivator wooden</w:t>
                      </w:r>
                    </w:p>
                  </w:txbxContent>
                </v:textbox>
              </v:roundrect>
            </w:pict>
          </mc:Fallback>
        </mc:AlternateContent>
      </w:r>
      <w:r w:rsidR="00DC2430">
        <w:rPr>
          <w:noProof/>
          <w:lang w:eastAsia="en-US"/>
        </w:rPr>
        <mc:AlternateContent>
          <mc:Choice Requires="wps">
            <w:drawing>
              <wp:anchor distT="0" distB="0" distL="114300" distR="114300" simplePos="0" relativeHeight="251668480" behindDoc="0" locked="0" layoutInCell="1" allowOverlap="1" wp14:anchorId="3AE3EF4D" wp14:editId="1EAFEA1E">
                <wp:simplePos x="0" y="0"/>
                <wp:positionH relativeFrom="column">
                  <wp:posOffset>3767959</wp:posOffset>
                </wp:positionH>
                <wp:positionV relativeFrom="paragraph">
                  <wp:posOffset>2146212</wp:posOffset>
                </wp:positionV>
                <wp:extent cx="2406015" cy="1434662"/>
                <wp:effectExtent l="0" t="0" r="0" b="0"/>
                <wp:wrapNone/>
                <wp:docPr id="735" name="Rounded Rectangle 735"/>
                <wp:cNvGraphicFramePr/>
                <a:graphic xmlns:a="http://schemas.openxmlformats.org/drawingml/2006/main">
                  <a:graphicData uri="http://schemas.microsoft.com/office/word/2010/wordprocessingShape">
                    <wps:wsp>
                      <wps:cNvSpPr/>
                      <wps:spPr>
                        <a:xfrm>
                          <a:off x="0" y="0"/>
                          <a:ext cx="2406015" cy="1434662"/>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02F789" w14:textId="14ABE562" w:rsidR="00623FAA" w:rsidRPr="00885B8E" w:rsidRDefault="00DC2430"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transplanter PVC handle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E3EF4D" id="Rounded Rectangle 735" o:spid="_x0000_s1043" style="position:absolute;margin-left:296.7pt;margin-top:169pt;width:189.45pt;height:112.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" fillcolor="#76923c [2406]" stroked="f" strokeweight="2pt">
                <v:textbox>
                  <w:txbxContent>
                    <w:p w14:paraId="5302F789" w14:textId="14ABE562" w:rsidR="00623FAA" w:rsidRPr="00885B8E" w:rsidRDefault="00DC2430"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transplanter PVC handle</w:t>
                      </w:r>
                    </w:p>
                  </w:txbxContent>
                </v:textbox>
              </v:roundrect>
            </w:pict>
          </mc:Fallback>
        </mc:AlternateContent>
      </w:r>
      <w:r w:rsidR="00623FAA">
        <w:rPr>
          <w:noProof/>
          <w:lang w:eastAsia="en-US"/>
        </w:rPr>
        <w:drawing>
          <wp:anchor distT="0" distB="0" distL="114300" distR="114300" simplePos="0" relativeHeight="251662336" behindDoc="1" locked="0" layoutInCell="1" allowOverlap="1" wp14:anchorId="1BA35D1E" wp14:editId="0F002FDF">
            <wp:simplePos x="0" y="0"/>
            <wp:positionH relativeFrom="column">
              <wp:posOffset>-663575</wp:posOffset>
            </wp:positionH>
            <wp:positionV relativeFrom="paragraph">
              <wp:posOffset>6492240</wp:posOffset>
            </wp:positionV>
            <wp:extent cx="3886200" cy="3123565"/>
            <wp:effectExtent l="514667" t="380683" r="514668" b="381317"/>
            <wp:wrapNone/>
            <wp:docPr id="335" name="Picture 3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5181296">
                      <a:off x="0" y="0"/>
                      <a:ext cx="388620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FAA">
        <w:rPr>
          <w:noProof/>
          <w:lang w:eastAsia="en-US"/>
        </w:rPr>
        <mc:AlternateContent>
          <mc:Choice Requires="wps">
            <w:drawing>
              <wp:anchor distT="0" distB="0" distL="114300" distR="114300" simplePos="0" relativeHeight="251675648" behindDoc="0" locked="0" layoutInCell="1" allowOverlap="1" wp14:anchorId="2F8E053B" wp14:editId="1EE168E4">
                <wp:simplePos x="0" y="0"/>
                <wp:positionH relativeFrom="column">
                  <wp:posOffset>3865746</wp:posOffset>
                </wp:positionH>
                <wp:positionV relativeFrom="paragraph">
                  <wp:posOffset>5509527</wp:posOffset>
                </wp:positionV>
                <wp:extent cx="2406015" cy="1154430"/>
                <wp:effectExtent l="0" t="0" r="0" b="7620"/>
                <wp:wrapNone/>
                <wp:docPr id="741" name="Rounded Rectangle 741"/>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7E2A0" w14:textId="69007C6C"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Bent scraper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8E053B" id="Rounded Rectangle 741" o:spid="_x0000_s1044" style="position:absolute;margin-left:304.4pt;margin-top:433.8pt;width:189.45pt;height:90.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" fillcolor="#76923c [2406]" stroked="f" strokeweight="2pt">
                <v:textbox>
                  <w:txbxContent>
                    <w:p w14:paraId="3F57E2A0" w14:textId="69007C6C"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Bent scraper tool</w:t>
                      </w:r>
                    </w:p>
                  </w:txbxContent>
                </v:textbox>
              </v:roundrect>
            </w:pict>
          </mc:Fallback>
        </mc:AlternateContent>
      </w:r>
      <w:r w:rsidR="00623FAA">
        <w:rPr>
          <w:noProof/>
          <w:lang w:eastAsia="en-US"/>
        </w:rPr>
        <mc:AlternateContent>
          <mc:Choice Requires="wps">
            <w:drawing>
              <wp:anchor distT="0" distB="0" distL="114300" distR="114300" simplePos="0" relativeHeight="251672576" behindDoc="0" locked="0" layoutInCell="1" allowOverlap="1" wp14:anchorId="319AF47C" wp14:editId="321BEFD8">
                <wp:simplePos x="0" y="0"/>
                <wp:positionH relativeFrom="column">
                  <wp:posOffset>475114</wp:posOffset>
                </wp:positionH>
                <wp:positionV relativeFrom="paragraph">
                  <wp:posOffset>5605312</wp:posOffset>
                </wp:positionV>
                <wp:extent cx="2406015" cy="1154430"/>
                <wp:effectExtent l="0" t="0" r="0" b="7620"/>
                <wp:wrapNone/>
                <wp:docPr id="738" name="Rounded Rectangle 738"/>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4972B4" w14:textId="377A64EB"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Handy bypass pruner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9AF47C" id="Rounded Rectangle 738" o:spid="_x0000_s1045" style="position:absolute;margin-left:37.4pt;margin-top:441.35pt;width:189.45pt;height:90.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" fillcolor="#76923c [2406]" stroked="f" strokeweight="2pt">
                <v:textbox>
                  <w:txbxContent>
                    <w:p w14:paraId="684972B4" w14:textId="377A64EB"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Handy bypass pruner</w:t>
                      </w:r>
                    </w:p>
                  </w:txbxContent>
                </v:textbox>
              </v:roundrect>
            </w:pict>
          </mc:Fallback>
        </mc:AlternateContent>
      </w:r>
      <w:r w:rsidR="00623FAA">
        <w:rPr>
          <w:noProof/>
          <w:lang w:eastAsia="en-US"/>
        </w:rPr>
        <mc:AlternateContent>
          <mc:Choice Requires="wps">
            <w:drawing>
              <wp:anchor distT="0" distB="0" distL="114300" distR="114300" simplePos="0" relativeHeight="251671552" behindDoc="0" locked="0" layoutInCell="1" allowOverlap="1" wp14:anchorId="0311F348" wp14:editId="7F0D08EA">
                <wp:simplePos x="0" y="0"/>
                <wp:positionH relativeFrom="column">
                  <wp:posOffset>3864342</wp:posOffset>
                </wp:positionH>
                <wp:positionV relativeFrom="paragraph">
                  <wp:posOffset>4137927</wp:posOffset>
                </wp:positionV>
                <wp:extent cx="2406015" cy="1154430"/>
                <wp:effectExtent l="0" t="0" r="0" b="7620"/>
                <wp:wrapNone/>
                <wp:docPr id="737" name="Rounded Rectangle 737"/>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49935" w14:textId="0104349C"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Long handle cultivator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1F348" id="Rounded Rectangle 737" o:spid="_x0000_s1046" style="position:absolute;margin-left:304.3pt;margin-top:325.8pt;width:189.45pt;height:90.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" fillcolor="#76923c [2406]" stroked="f" strokeweight="2pt">
                <v:textbox>
                  <w:txbxContent>
                    <w:p w14:paraId="0FA49935" w14:textId="0104349C"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Long handle cultivator</w:t>
                      </w:r>
                    </w:p>
                  </w:txbxContent>
                </v:textbox>
              </v:roundrect>
            </w:pict>
          </mc:Fallback>
        </mc:AlternateContent>
      </w:r>
      <w:r w:rsidR="00623FAA">
        <w:rPr>
          <w:noProof/>
          <w:lang w:eastAsia="en-US"/>
        </w:rPr>
        <mc:AlternateContent>
          <mc:Choice Requires="wps">
            <w:drawing>
              <wp:anchor distT="0" distB="0" distL="114300" distR="114300" simplePos="0" relativeHeight="251670528" behindDoc="0" locked="0" layoutInCell="1" allowOverlap="1" wp14:anchorId="65139406" wp14:editId="0F1B29B1">
                <wp:simplePos x="0" y="0"/>
                <wp:positionH relativeFrom="column">
                  <wp:posOffset>260384</wp:posOffset>
                </wp:positionH>
                <wp:positionV relativeFrom="paragraph">
                  <wp:posOffset>3993548</wp:posOffset>
                </wp:positionV>
                <wp:extent cx="2406015" cy="1154430"/>
                <wp:effectExtent l="0" t="0" r="0" b="7620"/>
                <wp:wrapNone/>
                <wp:docPr id="736" name="Rounded Rectangle 736"/>
                <wp:cNvGraphicFramePr/>
                <a:graphic xmlns:a="http://schemas.openxmlformats.org/drawingml/2006/main">
                  <a:graphicData uri="http://schemas.microsoft.com/office/word/2010/wordprocessingShape">
                    <wps:wsp>
                      <wps:cNvSpPr/>
                      <wps:spPr>
                        <a:xfrm>
                          <a:off x="0" y="0"/>
                          <a:ext cx="2406015" cy="115443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95EF8" w14:textId="2EB9375C"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Heavy duty anvil pruner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139406" id="Rounded Rectangle 736" o:spid="_x0000_s1047" style="position:absolute;margin-left:20.5pt;margin-top:314.45pt;width:189.45pt;height:90.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" fillcolor="#76923c [2406]" stroked="f" strokeweight="2pt">
                <v:textbox>
                  <w:txbxContent>
                    <w:p w14:paraId="74995EF8" w14:textId="2EB9375C" w:rsidR="00623FAA" w:rsidRPr="00885B8E" w:rsidRDefault="00885B8E" w:rsidP="00224BCF">
                      <w:pPr>
                        <w:jc w:val="center"/>
                        <w:rPr>
                          <w:rFonts w:ascii="Algerian" w:hAnsi="Algerian"/>
                          <w:color w:val="FFFFFF" w:themeColor="background1"/>
                          <w:sz w:val="44"/>
                          <w:szCs w:val="36"/>
                        </w:rPr>
                      </w:pPr>
                      <w:r w:rsidRPr="00885B8E">
                        <w:rPr>
                          <w:rFonts w:ascii="Algerian" w:hAnsi="Algerian"/>
                          <w:color w:val="FFFFFF" w:themeColor="background1"/>
                          <w:sz w:val="44"/>
                          <w:szCs w:val="36"/>
                        </w:rPr>
                        <w:t>Heavy duty anvil pruner</w:t>
                      </w:r>
                    </w:p>
                  </w:txbxContent>
                </v:textbox>
              </v:roundrect>
            </w:pict>
          </mc:Fallback>
        </mc:AlternateContent>
      </w:r>
      <w:r w:rsidR="00766798">
        <w:br w:type="page"/>
      </w:r>
      <w:r w:rsidR="00C37443">
        <w:rPr>
          <w:noProof/>
          <w:lang w:eastAsia="en-US"/>
        </w:rPr>
        <mc:AlternateContent>
          <mc:Choice Requires="wps">
            <w:drawing>
              <wp:anchor distT="0" distB="0" distL="114300" distR="114300" simplePos="0" relativeHeight="251660288" behindDoc="0" locked="0" layoutInCell="1" allowOverlap="1" wp14:anchorId="75095B6E" wp14:editId="2A542AFF">
                <wp:simplePos x="0" y="0"/>
                <wp:positionH relativeFrom="column">
                  <wp:posOffset>721895</wp:posOffset>
                </wp:positionH>
                <wp:positionV relativeFrom="paragraph">
                  <wp:posOffset>802</wp:posOffset>
                </wp:positionV>
                <wp:extent cx="4740442" cy="1419459"/>
                <wp:effectExtent l="0" t="0" r="3175" b="9525"/>
                <wp:wrapNone/>
                <wp:docPr id="703" name="Rounded Rectangle 703"/>
                <wp:cNvGraphicFramePr/>
                <a:graphic xmlns:a="http://schemas.openxmlformats.org/drawingml/2006/main">
                  <a:graphicData uri="http://schemas.microsoft.com/office/word/2010/wordprocessingShape">
                    <wps:wsp>
                      <wps:cNvSpPr/>
                      <wps:spPr>
                        <a:xfrm>
                          <a:off x="0" y="0"/>
                          <a:ext cx="4740442" cy="1419459"/>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28B0A" w14:textId="4520B46B" w:rsidR="00EE1930" w:rsidRPr="00885B8E" w:rsidRDefault="00DC2430" w:rsidP="00EE1930">
                            <w:pPr>
                              <w:jc w:val="center"/>
                              <w:rPr>
                                <w:rFonts w:ascii="Forte" w:hAnsi="Forte"/>
                                <w:color w:val="FFFFFF" w:themeColor="background1"/>
                                <w:sz w:val="76"/>
                                <w:szCs w:val="76"/>
                              </w:rPr>
                            </w:pPr>
                            <w:r w:rsidRPr="00885B8E">
                              <w:rPr>
                                <w:rFonts w:ascii="Forte" w:hAnsi="Forte"/>
                                <w:color w:val="FFFFFF" w:themeColor="background1"/>
                                <w:sz w:val="76"/>
                                <w:szCs w:val="76"/>
                              </w:rPr>
                              <w:t>Garden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95B6E" id="Rounded Rectangle 703" o:spid="_x0000_s1048" style="position:absolute;margin-left:56.85pt;margin-top:.05pt;width:373.25pt;height:11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" fillcolor="#76923c [2406]" stroked="f" strokeweight="2pt">
                <v:textbox>
                  <w:txbxContent>
                    <w:p w14:paraId="0E828B0A" w14:textId="4520B46B" w:rsidR="00EE1930" w:rsidRPr="00885B8E" w:rsidRDefault="00DC2430" w:rsidP="00EE1930">
                      <w:pPr>
                        <w:jc w:val="center"/>
                        <w:rPr>
                          <w:rFonts w:ascii="Forte" w:hAnsi="Forte"/>
                          <w:color w:val="FFFFFF" w:themeColor="background1"/>
                          <w:sz w:val="76"/>
                          <w:szCs w:val="76"/>
                        </w:rPr>
                      </w:pPr>
                      <w:r w:rsidRPr="00885B8E">
                        <w:rPr>
                          <w:rFonts w:ascii="Forte" w:hAnsi="Forte"/>
                          <w:color w:val="FFFFFF" w:themeColor="background1"/>
                          <w:sz w:val="76"/>
                          <w:szCs w:val="76"/>
                        </w:rPr>
                        <w:t>Garden tools</w:t>
                      </w:r>
                    </w:p>
                  </w:txbxContent>
                </v:textbox>
              </v:roundrect>
            </w:pict>
          </mc:Fallback>
        </mc:AlternateContent>
      </w:r>
      <w:r w:rsidR="00EE1930">
        <w:rPr>
          <w:noProof/>
          <w:lang w:eastAsia="en-US"/>
        </w:rPr>
        <w:drawing>
          <wp:anchor distT="0" distB="0" distL="114300" distR="114300" simplePos="0" relativeHeight="251661312" behindDoc="1" locked="0" layoutInCell="1" allowOverlap="1" wp14:anchorId="04AA939A" wp14:editId="42854DA3">
            <wp:simplePos x="0" y="0"/>
            <wp:positionH relativeFrom="column">
              <wp:posOffset>5121275</wp:posOffset>
            </wp:positionH>
            <wp:positionV relativeFrom="paragraph">
              <wp:posOffset>-808355</wp:posOffset>
            </wp:positionV>
            <wp:extent cx="2586990" cy="11315700"/>
            <wp:effectExtent l="0" t="0" r="3810" b="0"/>
            <wp:wrapNone/>
            <wp:docPr id="334" name="Picture 3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88C1A" w14:textId="2539C782" w:rsidR="00C37443" w:rsidRDefault="00614726">
      <w:r>
        <w:rPr>
          <w:noProof/>
          <w:lang w:eastAsia="en-US"/>
        </w:rPr>
        <w:lastRenderedPageBreak/>
        <w:drawing>
          <wp:anchor distT="0" distB="0" distL="114300" distR="114300" simplePos="0" relativeHeight="251679744" behindDoc="1" locked="0" layoutInCell="1" allowOverlap="1" wp14:anchorId="0A128550" wp14:editId="38A1FB52">
            <wp:simplePos x="0" y="0"/>
            <wp:positionH relativeFrom="column">
              <wp:posOffset>-381836</wp:posOffset>
            </wp:positionH>
            <wp:positionV relativeFrom="paragraph">
              <wp:posOffset>-1610627</wp:posOffset>
            </wp:positionV>
            <wp:extent cx="3362325" cy="11369040"/>
            <wp:effectExtent l="0" t="0" r="9525" b="3810"/>
            <wp:wrapNone/>
            <wp:docPr id="745" name="Picture 74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3362325" cy="11369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78720" behindDoc="0" locked="0" layoutInCell="1" allowOverlap="1" wp14:anchorId="6BCB5A30" wp14:editId="74DC0B14">
                <wp:simplePos x="0" y="0"/>
                <wp:positionH relativeFrom="column">
                  <wp:posOffset>1034682</wp:posOffset>
                </wp:positionH>
                <wp:positionV relativeFrom="paragraph">
                  <wp:posOffset>168910</wp:posOffset>
                </wp:positionV>
                <wp:extent cx="5221605" cy="1395095"/>
                <wp:effectExtent l="0" t="0" r="0" b="0"/>
                <wp:wrapNone/>
                <wp:docPr id="744" name="Rounded Rectangle 744"/>
                <wp:cNvGraphicFramePr/>
                <a:graphic xmlns:a="http://schemas.openxmlformats.org/drawingml/2006/main">
                  <a:graphicData uri="http://schemas.microsoft.com/office/word/2010/wordprocessingShape">
                    <wps:wsp>
                      <wps:cNvSpPr/>
                      <wps:spPr>
                        <a:xfrm>
                          <a:off x="0" y="0"/>
                          <a:ext cx="5221605" cy="1395095"/>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31ED23" w14:textId="77777777" w:rsidR="00614726" w:rsidRPr="008425A7" w:rsidRDefault="00614726" w:rsidP="00C37443">
                            <w:pPr>
                              <w:jc w:val="center"/>
                              <w:rPr>
                                <w:rFonts w:ascii="Forte" w:hAnsi="Forte"/>
                                <w:color w:val="000000" w:themeColor="text1"/>
                                <w:sz w:val="96"/>
                              </w:rPr>
                            </w:pPr>
                            <w:r w:rsidRPr="00885B8E">
                              <w:rPr>
                                <w:rFonts w:ascii="Forte" w:hAnsi="Forte"/>
                                <w:color w:val="FFFFFF" w:themeColor="background1"/>
                                <w:sz w:val="96"/>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B5A30" id="Rounded Rectangle 744" o:spid="_x0000_s1049" style="position:absolute;margin-left:81.45pt;margin-top:13.3pt;width:411.15pt;height:109.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" fillcolor="#76923c [2406]" stroked="f" strokeweight="2pt">
                <v:textbox>
                  <w:txbxContent>
                    <w:p w14:paraId="0331ED23" w14:textId="77777777" w:rsidR="00614726" w:rsidRPr="008425A7" w:rsidRDefault="00614726" w:rsidP="00C37443">
                      <w:pPr>
                        <w:jc w:val="center"/>
                        <w:rPr>
                          <w:rFonts w:ascii="Forte" w:hAnsi="Forte"/>
                          <w:color w:val="000000" w:themeColor="text1"/>
                          <w:sz w:val="96"/>
                        </w:rPr>
                      </w:pPr>
                      <w:r w:rsidRPr="00885B8E">
                        <w:rPr>
                          <w:rFonts w:ascii="Forte" w:hAnsi="Forte"/>
                          <w:color w:val="FFFFFF" w:themeColor="background1"/>
                          <w:sz w:val="96"/>
                        </w:rPr>
                        <w:t>About Us</w:t>
                      </w:r>
                    </w:p>
                  </w:txbxContent>
                </v:textbox>
              </v:roundrect>
            </w:pict>
          </mc:Fallback>
        </mc:AlternateContent>
      </w:r>
      <w:r>
        <w:rPr>
          <w:noProof/>
          <w:lang w:eastAsia="en-US"/>
        </w:rPr>
        <mc:AlternateContent>
          <mc:Choice Requires="wps">
            <w:drawing>
              <wp:anchor distT="0" distB="0" distL="114300" distR="114300" simplePos="0" relativeHeight="251676672" behindDoc="0" locked="0" layoutInCell="1" allowOverlap="1" wp14:anchorId="5899A658" wp14:editId="6644B4E1">
                <wp:simplePos x="0" y="0"/>
                <wp:positionH relativeFrom="column">
                  <wp:posOffset>433070</wp:posOffset>
                </wp:positionH>
                <wp:positionV relativeFrom="paragraph">
                  <wp:posOffset>1733283</wp:posOffset>
                </wp:positionV>
                <wp:extent cx="6496685" cy="7627620"/>
                <wp:effectExtent l="0" t="0" r="0" b="0"/>
                <wp:wrapNone/>
                <wp:docPr id="743" name="Rounded Rectangle 743"/>
                <wp:cNvGraphicFramePr/>
                <a:graphic xmlns:a="http://schemas.openxmlformats.org/drawingml/2006/main">
                  <a:graphicData uri="http://schemas.microsoft.com/office/word/2010/wordprocessingShape">
                    <wps:wsp>
                      <wps:cNvSpPr/>
                      <wps:spPr>
                        <a:xfrm>
                          <a:off x="0" y="0"/>
                          <a:ext cx="6496685" cy="7627620"/>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49547" w14:textId="08ED8D27" w:rsidR="00614726" w:rsidRPr="00900BD5" w:rsidRDefault="00614726" w:rsidP="005A46FC">
                            <w:pPr>
                              <w:jc w:val="both"/>
                              <w:rPr>
                                <w:color w:val="FFFFFF" w:themeColor="background1"/>
                                <w:sz w:val="58"/>
                                <w:szCs w:val="58"/>
                              </w:rPr>
                            </w:pPr>
                            <w:r w:rsidRPr="00900BD5">
                              <w:rPr>
                                <w:color w:val="FFFFFF" w:themeColor="background1"/>
                                <w:sz w:val="58"/>
                                <w:szCs w:val="58"/>
                              </w:rPr>
                              <w:t xml:space="preserve">Plant caring involves a delicate balance of attention, knowledge, and patience. Nurturing plants extends beyond simply providing water and sunlight; it's about understanding the unique needs of each plant species and creating an environment that supports their growth. Regularly monitoring soil moisture, adjusting lighting conditions, and considering factors such as temperature and humidity are essential steps in maintaining thriving plants. Pruning, fertilizing, and repotting when </w:t>
                            </w:r>
                            <w:r w:rsidR="00885B8E" w:rsidRPr="00900BD5">
                              <w:rPr>
                                <w:color w:val="FFFFFF" w:themeColor="background1"/>
                                <w:sz w:val="58"/>
                                <w:szCs w:val="58"/>
                              </w:rPr>
                              <w:t>necessary,</w:t>
                            </w:r>
                            <w:r w:rsidRPr="00900BD5">
                              <w:rPr>
                                <w:color w:val="FFFFFF" w:themeColor="background1"/>
                                <w:sz w:val="58"/>
                                <w:szCs w:val="58"/>
                              </w:rPr>
                              <w:t xml:space="preserve"> help to ensure healthy development. </w:t>
                            </w:r>
                          </w:p>
                          <w:p w14:paraId="412FA72D" w14:textId="77777777" w:rsidR="00614726" w:rsidRPr="00900BD5" w:rsidRDefault="00614726" w:rsidP="005A46FC">
                            <w:pPr>
                              <w:jc w:val="center"/>
                              <w:rPr>
                                <w:color w:val="FFFFFF" w:themeColor="background1"/>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9A658" id="Rounded Rectangle 743" o:spid="_x0000_s1050" style="position:absolute;margin-left:34.1pt;margin-top:136.5pt;width:511.55pt;height:60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" fillcolor="#76923c [2406]" stroked="f" strokeweight="2pt">
                <v:textbox>
                  <w:txbxContent>
                    <w:p w14:paraId="4A949547" w14:textId="08ED8D27" w:rsidR="00614726" w:rsidRPr="00900BD5" w:rsidRDefault="00614726" w:rsidP="005A46FC">
                      <w:pPr>
                        <w:jc w:val="both"/>
                        <w:rPr>
                          <w:color w:val="FFFFFF" w:themeColor="background1"/>
                          <w:sz w:val="58"/>
                          <w:szCs w:val="58"/>
                        </w:rPr>
                      </w:pPr>
                      <w:r w:rsidRPr="00900BD5">
                        <w:rPr>
                          <w:color w:val="FFFFFF" w:themeColor="background1"/>
                          <w:sz w:val="58"/>
                          <w:szCs w:val="58"/>
                        </w:rPr>
                        <w:t xml:space="preserve">Plant caring involves a delicate balance of attention, knowledge, and patience. Nurturing plants extends beyond simply providing water and sunlight; it's about understanding the unique needs of each plant species and creating an environment that supports their growth. Regularly monitoring soil moisture, adjusting lighting conditions, and considering factors such as temperature and humidity are essential steps in maintaining thriving plants. Pruning, fertilizing, and repotting when </w:t>
                      </w:r>
                      <w:r w:rsidR="00885B8E" w:rsidRPr="00900BD5">
                        <w:rPr>
                          <w:color w:val="FFFFFF" w:themeColor="background1"/>
                          <w:sz w:val="58"/>
                          <w:szCs w:val="58"/>
                        </w:rPr>
                        <w:t>necessary,</w:t>
                      </w:r>
                      <w:r w:rsidRPr="00900BD5">
                        <w:rPr>
                          <w:color w:val="FFFFFF" w:themeColor="background1"/>
                          <w:sz w:val="58"/>
                          <w:szCs w:val="58"/>
                        </w:rPr>
                        <w:t xml:space="preserve"> help to ensure healthy development. </w:t>
                      </w:r>
                    </w:p>
                    <w:p w14:paraId="412FA72D" w14:textId="77777777" w:rsidR="00614726" w:rsidRPr="00900BD5" w:rsidRDefault="00614726" w:rsidP="005A46FC">
                      <w:pPr>
                        <w:jc w:val="center"/>
                        <w:rPr>
                          <w:color w:val="FFFFFF" w:themeColor="background1"/>
                          <w:sz w:val="48"/>
                        </w:rPr>
                      </w:pPr>
                    </w:p>
                  </w:txbxContent>
                </v:textbox>
              </v:roundrect>
            </w:pict>
          </mc:Fallback>
        </mc:AlternateContent>
      </w:r>
      <w:r w:rsidR="00EE1930">
        <w:br w:type="page"/>
      </w:r>
      <w:r w:rsidR="00885B8E">
        <w:rPr>
          <w:noProof/>
          <w:lang w:eastAsia="en-US"/>
        </w:rPr>
        <w:lastRenderedPageBreak/>
        <mc:AlternateContent>
          <mc:Choice Requires="wps">
            <w:drawing>
              <wp:anchor distT="0" distB="0" distL="114300" distR="114300" simplePos="0" relativeHeight="251680768" behindDoc="0" locked="0" layoutInCell="1" allowOverlap="1" wp14:anchorId="3DD77CD6" wp14:editId="5DF1119E">
                <wp:simplePos x="0" y="0"/>
                <wp:positionH relativeFrom="column">
                  <wp:posOffset>1087821</wp:posOffset>
                </wp:positionH>
                <wp:positionV relativeFrom="paragraph">
                  <wp:posOffset>667932</wp:posOffset>
                </wp:positionV>
                <wp:extent cx="5125085" cy="1639614"/>
                <wp:effectExtent l="0" t="0" r="0" b="0"/>
                <wp:wrapNone/>
                <wp:docPr id="746" name="Rounded Rectangle 746"/>
                <wp:cNvGraphicFramePr/>
                <a:graphic xmlns:a="http://schemas.openxmlformats.org/drawingml/2006/main">
                  <a:graphicData uri="http://schemas.microsoft.com/office/word/2010/wordprocessingShape">
                    <wps:wsp>
                      <wps:cNvSpPr/>
                      <wps:spPr>
                        <a:xfrm>
                          <a:off x="0" y="0"/>
                          <a:ext cx="5125085" cy="1639614"/>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875CEF" w14:textId="77777777" w:rsidR="00614726" w:rsidRPr="00885B8E" w:rsidRDefault="00614726" w:rsidP="008425A7">
                            <w:pPr>
                              <w:jc w:val="center"/>
                              <w:rPr>
                                <w:rFonts w:ascii="Forte" w:hAnsi="Forte"/>
                                <w:color w:val="FFFFFF" w:themeColor="background1"/>
                                <w:sz w:val="144"/>
                              </w:rPr>
                            </w:pPr>
                            <w:r w:rsidRPr="00885B8E">
                              <w:rPr>
                                <w:rFonts w:ascii="Forte" w:hAnsi="Forte"/>
                                <w:color w:val="FFFFFF" w:themeColor="background1"/>
                                <w:sz w:val="144"/>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D77CD6" id="Rounded Rectangle 746" o:spid="_x0000_s1051" style="position:absolute;margin-left:85.65pt;margin-top:52.6pt;width:403.55pt;height:129.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" fillcolor="#76923c [2406]" stroked="f" strokeweight="2pt">
                <v:textbox>
                  <w:txbxContent>
                    <w:p w14:paraId="2D875CEF" w14:textId="77777777" w:rsidR="00614726" w:rsidRPr="00885B8E" w:rsidRDefault="00614726" w:rsidP="008425A7">
                      <w:pPr>
                        <w:jc w:val="center"/>
                        <w:rPr>
                          <w:rFonts w:ascii="Forte" w:hAnsi="Forte"/>
                          <w:color w:val="FFFFFF" w:themeColor="background1"/>
                          <w:sz w:val="144"/>
                        </w:rPr>
                      </w:pPr>
                      <w:r w:rsidRPr="00885B8E">
                        <w:rPr>
                          <w:rFonts w:ascii="Forte" w:hAnsi="Forte"/>
                          <w:color w:val="FFFFFF" w:themeColor="background1"/>
                          <w:sz w:val="144"/>
                        </w:rPr>
                        <w:t>Content</w:t>
                      </w:r>
                    </w:p>
                  </w:txbxContent>
                </v:textbox>
              </v:roundrect>
            </w:pict>
          </mc:Fallback>
        </mc:AlternateContent>
      </w:r>
      <w:r>
        <w:rPr>
          <w:noProof/>
          <w:lang w:eastAsia="en-US"/>
        </w:rPr>
        <w:drawing>
          <wp:anchor distT="0" distB="0" distL="114300" distR="114300" simplePos="0" relativeHeight="251629568" behindDoc="1" locked="0" layoutInCell="1" allowOverlap="1" wp14:anchorId="2F55C1C3" wp14:editId="299BB13E">
            <wp:simplePos x="0" y="0"/>
            <wp:positionH relativeFrom="column">
              <wp:posOffset>5048885</wp:posOffset>
            </wp:positionH>
            <wp:positionV relativeFrom="paragraph">
              <wp:posOffset>-221615</wp:posOffset>
            </wp:positionV>
            <wp:extent cx="2586990" cy="11315700"/>
            <wp:effectExtent l="0" t="0" r="3810" b="0"/>
            <wp:wrapNone/>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1792" behindDoc="0" locked="0" layoutInCell="1" allowOverlap="1" wp14:anchorId="31153613" wp14:editId="2C1975CE">
                <wp:simplePos x="0" y="0"/>
                <wp:positionH relativeFrom="column">
                  <wp:posOffset>1071880</wp:posOffset>
                </wp:positionH>
                <wp:positionV relativeFrom="paragraph">
                  <wp:posOffset>3441065</wp:posOffset>
                </wp:positionV>
                <wp:extent cx="5659820" cy="4650609"/>
                <wp:effectExtent l="0" t="0" r="0" b="0"/>
                <wp:wrapNone/>
                <wp:docPr id="747" name="Rectangle 747"/>
                <wp:cNvGraphicFramePr/>
                <a:graphic xmlns:a="http://schemas.openxmlformats.org/drawingml/2006/main">
                  <a:graphicData uri="http://schemas.microsoft.com/office/word/2010/wordprocessingShape">
                    <wps:wsp>
                      <wps:cNvSpPr/>
                      <wps:spPr>
                        <a:xfrm>
                          <a:off x="0" y="0"/>
                          <a:ext cx="5659820" cy="465060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8EDB9B" w14:textId="53C5C4F7"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Techniques for gardening</w:t>
                            </w:r>
                          </w:p>
                          <w:p w14:paraId="1F8B9BE2" w14:textId="447BA00F"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Gardening solutions</w:t>
                            </w:r>
                          </w:p>
                          <w:p w14:paraId="49E7E705" w14:textId="2A8BD12F"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Different tools for gardening</w:t>
                            </w:r>
                          </w:p>
                          <w:p w14:paraId="60969450" w14:textId="0640A35B"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Soil and fertilizers</w:t>
                            </w:r>
                          </w:p>
                          <w:p w14:paraId="0BC4B7AD" w14:textId="2CBD8935"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Awareness regarding gardening</w:t>
                            </w:r>
                          </w:p>
                          <w:p w14:paraId="14C72FEE" w14:textId="6682E138"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Our products</w:t>
                            </w:r>
                          </w:p>
                          <w:p w14:paraId="38868D43" w14:textId="386C2F78"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 xml:space="preserve">Gardening </w:t>
                            </w:r>
                          </w:p>
                          <w:p w14:paraId="1CE607FA" w14:textId="46070E70" w:rsidR="00614726" w:rsidRPr="006672A3" w:rsidRDefault="00614726" w:rsidP="008679AC">
                            <w:pPr>
                              <w:jc w:val="center"/>
                              <w:rPr>
                                <w:b/>
                                <w:i/>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53613" id="Rectangle 747" o:spid="_x0000_s1052" style="position:absolute;margin-left:84.4pt;margin-top:270.95pt;width:445.65pt;height:36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" filled="f" stroked="f" strokeweight="2pt">
                <v:textbox>
                  <w:txbxContent>
                    <w:p w14:paraId="4C8EDB9B" w14:textId="53C5C4F7"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Techniques for gardening</w:t>
                      </w:r>
                    </w:p>
                    <w:p w14:paraId="1F8B9BE2" w14:textId="447BA00F"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Gardening solutions</w:t>
                      </w:r>
                    </w:p>
                    <w:p w14:paraId="49E7E705" w14:textId="2A8BD12F"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Different tools for gardening</w:t>
                      </w:r>
                    </w:p>
                    <w:p w14:paraId="60969450" w14:textId="0640A35B"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Soil and fertilizers</w:t>
                      </w:r>
                    </w:p>
                    <w:p w14:paraId="0BC4B7AD" w14:textId="2CBD8935"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Awareness regarding gardening</w:t>
                      </w:r>
                    </w:p>
                    <w:p w14:paraId="14C72FEE" w14:textId="6682E138"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Our products</w:t>
                      </w:r>
                    </w:p>
                    <w:p w14:paraId="38868D43" w14:textId="386C2F78" w:rsidR="00614726" w:rsidRPr="006672A3" w:rsidRDefault="005430A4" w:rsidP="00C967D2">
                      <w:pPr>
                        <w:pStyle w:val="1"/>
                        <w:numPr>
                          <w:ilvl w:val="0"/>
                          <w:numId w:val="1"/>
                        </w:numPr>
                        <w:spacing w:after="201"/>
                        <w:rPr>
                          <w:rFonts w:ascii="Bell MT" w:hAnsi="Bell MT"/>
                          <w:b/>
                          <w:i/>
                          <w:color w:val="000000" w:themeColor="text1"/>
                          <w:sz w:val="52"/>
                          <w:szCs w:val="44"/>
                        </w:rPr>
                      </w:pPr>
                      <w:r>
                        <w:rPr>
                          <w:rFonts w:ascii="Bell MT" w:hAnsi="Bell MT"/>
                          <w:b/>
                          <w:i/>
                          <w:color w:val="000000" w:themeColor="text1"/>
                          <w:sz w:val="52"/>
                          <w:szCs w:val="44"/>
                        </w:rPr>
                        <w:t xml:space="preserve">Gardening </w:t>
                      </w:r>
                    </w:p>
                    <w:p w14:paraId="1CE607FA" w14:textId="46070E70" w:rsidR="00614726" w:rsidRPr="006672A3" w:rsidRDefault="00614726" w:rsidP="008679AC">
                      <w:pPr>
                        <w:jc w:val="center"/>
                        <w:rPr>
                          <w:b/>
                          <w:i/>
                          <w:sz w:val="32"/>
                        </w:rPr>
                      </w:pPr>
                    </w:p>
                  </w:txbxContent>
                </v:textbox>
              </v:rect>
            </w:pict>
          </mc:Fallback>
        </mc:AlternateContent>
      </w:r>
      <w:r w:rsidR="00C37443">
        <w:br w:type="page"/>
      </w:r>
    </w:p>
    <w:p w14:paraId="37D38CC0" w14:textId="77777777" w:rsidR="005A46FC" w:rsidRDefault="002C238A">
      <w:r>
        <w:rPr>
          <w:noProof/>
          <w:lang w:eastAsia="en-US"/>
        </w:rPr>
        <w:lastRenderedPageBreak/>
        <w:drawing>
          <wp:anchor distT="0" distB="0" distL="114300" distR="114300" simplePos="0" relativeHeight="251693056" behindDoc="1" locked="0" layoutInCell="1" allowOverlap="1" wp14:anchorId="501289C8" wp14:editId="70D95D0A">
            <wp:simplePos x="0" y="0"/>
            <wp:positionH relativeFrom="column">
              <wp:posOffset>5048885</wp:posOffset>
            </wp:positionH>
            <wp:positionV relativeFrom="paragraph">
              <wp:posOffset>-379270</wp:posOffset>
            </wp:positionV>
            <wp:extent cx="2586990" cy="11315700"/>
            <wp:effectExtent l="0" t="0" r="3810" b="0"/>
            <wp:wrapNone/>
            <wp:docPr id="762" name="Picture 76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131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46FC">
        <w:tab/>
      </w:r>
    </w:p>
    <w:p w14:paraId="49CB6A48" w14:textId="77777777" w:rsidR="005A46FC" w:rsidRDefault="00F62D63">
      <w:r>
        <w:rPr>
          <w:noProof/>
          <w:lang w:eastAsia="en-US"/>
        </w:rPr>
        <mc:AlternateContent>
          <mc:Choice Requires="wps">
            <w:drawing>
              <wp:anchor distT="0" distB="0" distL="114300" distR="114300" simplePos="0" relativeHeight="251664384" behindDoc="0" locked="0" layoutInCell="1" allowOverlap="1" wp14:anchorId="18C93D9B" wp14:editId="153946B2">
                <wp:simplePos x="0" y="0"/>
                <wp:positionH relativeFrom="column">
                  <wp:posOffset>794085</wp:posOffset>
                </wp:positionH>
                <wp:positionV relativeFrom="paragraph">
                  <wp:posOffset>114300</wp:posOffset>
                </wp:positionV>
                <wp:extent cx="5895474" cy="1347537"/>
                <wp:effectExtent l="0" t="0" r="0" b="5080"/>
                <wp:wrapNone/>
                <wp:docPr id="344" name="Rounded Rectangle 344"/>
                <wp:cNvGraphicFramePr/>
                <a:graphic xmlns:a="http://schemas.openxmlformats.org/drawingml/2006/main">
                  <a:graphicData uri="http://schemas.microsoft.com/office/word/2010/wordprocessingShape">
                    <wps:wsp>
                      <wps:cNvSpPr/>
                      <wps:spPr>
                        <a:xfrm>
                          <a:off x="0" y="0"/>
                          <a:ext cx="5895474" cy="1347537"/>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18DD5" w14:textId="77777777" w:rsidR="00F62D63" w:rsidRPr="00885B8E" w:rsidRDefault="00F62D63" w:rsidP="00F62D63">
                            <w:pPr>
                              <w:rPr>
                                <w:rFonts w:ascii="Forte" w:hAnsi="Forte"/>
                                <w:color w:val="FFFFFF" w:themeColor="background1"/>
                                <w:sz w:val="96"/>
                              </w:rPr>
                            </w:pPr>
                            <w:r w:rsidRPr="00885B8E">
                              <w:rPr>
                                <w:rFonts w:ascii="Forte" w:hAnsi="Forte"/>
                                <w:color w:val="FFFFFF" w:themeColor="background1"/>
                                <w:sz w:val="96"/>
                              </w:rPr>
                              <w:t>Our Project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93D9B" id="Rounded Rectangle 344" o:spid="_x0000_s1053" style="position:absolute;margin-left:62.55pt;margin-top:9pt;width:464.2pt;height:10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" fillcolor="#76923c [2406]" stroked="f" strokeweight="2pt">
                <v:textbox>
                  <w:txbxContent>
                    <w:p w14:paraId="06E18DD5" w14:textId="77777777" w:rsidR="00F62D63" w:rsidRPr="00885B8E" w:rsidRDefault="00F62D63" w:rsidP="00F62D63">
                      <w:pPr>
                        <w:rPr>
                          <w:rFonts w:ascii="Forte" w:hAnsi="Forte"/>
                          <w:color w:val="FFFFFF" w:themeColor="background1"/>
                          <w:sz w:val="96"/>
                        </w:rPr>
                      </w:pPr>
                      <w:r w:rsidRPr="00885B8E">
                        <w:rPr>
                          <w:rFonts w:ascii="Forte" w:hAnsi="Forte"/>
                          <w:color w:val="FFFFFF" w:themeColor="background1"/>
                          <w:sz w:val="96"/>
                        </w:rPr>
                        <w:t>Our Project Features</w:t>
                      </w:r>
                    </w:p>
                  </w:txbxContent>
                </v:textbox>
              </v:roundrect>
            </w:pict>
          </mc:Fallback>
        </mc:AlternateContent>
      </w:r>
    </w:p>
    <w:p w14:paraId="1BB91F67" w14:textId="77777777" w:rsidR="005A46FC" w:rsidRDefault="005A46FC"/>
    <w:p w14:paraId="27F684B1" w14:textId="77777777" w:rsidR="005A46FC" w:rsidRDefault="005A46FC"/>
    <w:p w14:paraId="374D3EB6" w14:textId="77777777" w:rsidR="00EE1930" w:rsidRDefault="00EE1930"/>
    <w:p w14:paraId="296B9FBD" w14:textId="77777777" w:rsidR="00F62D63" w:rsidRDefault="00F62D63" w:rsidP="0065314E">
      <w:pPr>
        <w:tabs>
          <w:tab w:val="left" w:pos="3300"/>
        </w:tabs>
      </w:pPr>
    </w:p>
    <w:p w14:paraId="20DBE469" w14:textId="77777777" w:rsidR="00F62D63" w:rsidRDefault="002C238A" w:rsidP="00F62D63">
      <w:pPr>
        <w:pStyle w:val="ListParagraph"/>
        <w:numPr>
          <w:ilvl w:val="0"/>
          <w:numId w:val="8"/>
        </w:numPr>
      </w:pPr>
      <w:r>
        <w:rPr>
          <w:noProof/>
          <w:lang w:eastAsia="en-US"/>
        </w:rPr>
        <mc:AlternateContent>
          <mc:Choice Requires="wps">
            <w:drawing>
              <wp:anchor distT="0" distB="0" distL="114300" distR="114300" simplePos="0" relativeHeight="251665408" behindDoc="0" locked="0" layoutInCell="1" allowOverlap="1" wp14:anchorId="5924DB08" wp14:editId="5EFC248E">
                <wp:simplePos x="0" y="0"/>
                <wp:positionH relativeFrom="column">
                  <wp:posOffset>696036</wp:posOffset>
                </wp:positionH>
                <wp:positionV relativeFrom="paragraph">
                  <wp:posOffset>943970</wp:posOffset>
                </wp:positionV>
                <wp:extent cx="5365750" cy="5037285"/>
                <wp:effectExtent l="0" t="0" r="0" b="0"/>
                <wp:wrapNone/>
                <wp:docPr id="347" name="Rectangle 347"/>
                <wp:cNvGraphicFramePr/>
                <a:graphic xmlns:a="http://schemas.openxmlformats.org/drawingml/2006/main">
                  <a:graphicData uri="http://schemas.microsoft.com/office/word/2010/wordprocessingShape">
                    <wps:wsp>
                      <wps:cNvSpPr/>
                      <wps:spPr>
                        <a:xfrm>
                          <a:off x="0" y="0"/>
                          <a:ext cx="5365750" cy="5037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F6D607" w14:textId="22E92972" w:rsidR="008654E4" w:rsidRPr="00900BD5" w:rsidRDefault="008654E4" w:rsidP="00900BD5">
                            <w:pPr>
                              <w:rPr>
                                <w:b/>
                                <w:color w:val="000000" w:themeColor="text1"/>
                                <w:sz w:val="52"/>
                              </w:rPr>
                            </w:pPr>
                          </w:p>
                          <w:p w14:paraId="367D9AF1" w14:textId="77777777" w:rsidR="008654E4" w:rsidRPr="00C37DD5" w:rsidRDefault="008654E4" w:rsidP="002C238A">
                            <w:pPr>
                              <w:pStyle w:val="ListParagraph"/>
                              <w:numPr>
                                <w:ilvl w:val="0"/>
                                <w:numId w:val="9"/>
                              </w:numPr>
                              <w:rPr>
                                <w:b/>
                                <w:color w:val="000000" w:themeColor="text1"/>
                                <w:sz w:val="52"/>
                              </w:rPr>
                            </w:pPr>
                            <w:r w:rsidRPr="00C37DD5">
                              <w:rPr>
                                <w:b/>
                                <w:color w:val="000000" w:themeColor="text1"/>
                                <w:sz w:val="72"/>
                              </w:rPr>
                              <w:t xml:space="preserve">Data Storage </w:t>
                            </w:r>
                            <w:r w:rsidR="002C238A" w:rsidRPr="00C37DD5">
                              <w:rPr>
                                <w:b/>
                                <w:color w:val="000000" w:themeColor="text1"/>
                                <w:sz w:val="72"/>
                              </w:rPr>
                              <w:t>through</w:t>
                            </w:r>
                            <w:r w:rsidRPr="00C37DD5">
                              <w:rPr>
                                <w:b/>
                                <w:color w:val="000000" w:themeColor="text1"/>
                                <w:sz w:val="72"/>
                              </w:rPr>
                              <w:t xml:space="preserve"> JSON.</w:t>
                            </w:r>
                          </w:p>
                          <w:p w14:paraId="0BADE592" w14:textId="77777777" w:rsidR="008654E4" w:rsidRPr="00C37DD5" w:rsidRDefault="002C238A" w:rsidP="002C238A">
                            <w:pPr>
                              <w:pStyle w:val="ListParagraph"/>
                              <w:numPr>
                                <w:ilvl w:val="0"/>
                                <w:numId w:val="10"/>
                              </w:numPr>
                              <w:rPr>
                                <w:b/>
                                <w:color w:val="000000" w:themeColor="text1"/>
                                <w:sz w:val="52"/>
                              </w:rPr>
                            </w:pPr>
                            <w:r w:rsidRPr="00C37DD5">
                              <w:rPr>
                                <w:b/>
                                <w:color w:val="000000" w:themeColor="text1"/>
                                <w:sz w:val="52"/>
                              </w:rPr>
                              <w:t>User friendly</w:t>
                            </w:r>
                          </w:p>
                          <w:p w14:paraId="294CD999" w14:textId="77777777" w:rsidR="002C238A" w:rsidRPr="00C37DD5" w:rsidRDefault="002C238A" w:rsidP="002C238A">
                            <w:pPr>
                              <w:pStyle w:val="ListParagraph"/>
                              <w:numPr>
                                <w:ilvl w:val="0"/>
                                <w:numId w:val="10"/>
                              </w:numPr>
                              <w:rPr>
                                <w:b/>
                                <w:color w:val="000000" w:themeColor="text1"/>
                                <w:sz w:val="52"/>
                              </w:rPr>
                            </w:pPr>
                            <w:r w:rsidRPr="00C37DD5">
                              <w:rPr>
                                <w:b/>
                                <w:color w:val="000000" w:themeColor="text1"/>
                                <w:sz w:val="52"/>
                              </w:rPr>
                              <w:t>Dynamic</w:t>
                            </w:r>
                          </w:p>
                          <w:p w14:paraId="044487F8" w14:textId="77777777" w:rsidR="002C238A" w:rsidRPr="00C37DD5" w:rsidRDefault="002C238A" w:rsidP="002C238A">
                            <w:pPr>
                              <w:pStyle w:val="ListParagraph"/>
                              <w:numPr>
                                <w:ilvl w:val="0"/>
                                <w:numId w:val="10"/>
                              </w:numPr>
                              <w:rPr>
                                <w:b/>
                                <w:color w:val="000000" w:themeColor="text1"/>
                                <w:sz w:val="52"/>
                              </w:rPr>
                            </w:pPr>
                            <w:r w:rsidRPr="00C37DD5">
                              <w:rPr>
                                <w:b/>
                                <w:color w:val="000000" w:themeColor="text1"/>
                                <w:sz w:val="52"/>
                              </w:rPr>
                              <w:t>Variety of products</w:t>
                            </w:r>
                          </w:p>
                          <w:p w14:paraId="5420F036" w14:textId="77777777" w:rsidR="002C238A" w:rsidRPr="00C37DD5" w:rsidRDefault="002C238A" w:rsidP="002C238A">
                            <w:pPr>
                              <w:pStyle w:val="ListParagraph"/>
                              <w:rPr>
                                <w:color w:val="000000" w:themeColor="text1"/>
                                <w:sz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DB08" id="Rectangle 347" o:spid="_x0000_s1054" style="position:absolute;left:0;text-align:left;margin-left:54.8pt;margin-top:74.35pt;width:422.5pt;height:39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" filled="f" stroked="f" strokeweight="2pt">
                <v:textbox>
                  <w:txbxContent>
                    <w:p w14:paraId="36F6D607" w14:textId="22E92972" w:rsidR="008654E4" w:rsidRPr="00900BD5" w:rsidRDefault="008654E4" w:rsidP="00900BD5">
                      <w:pPr>
                        <w:rPr>
                          <w:b/>
                          <w:color w:val="000000" w:themeColor="text1"/>
                          <w:sz w:val="52"/>
                        </w:rPr>
                      </w:pPr>
                    </w:p>
                    <w:p w14:paraId="367D9AF1" w14:textId="77777777" w:rsidR="008654E4" w:rsidRPr="00C37DD5" w:rsidRDefault="008654E4" w:rsidP="002C238A">
                      <w:pPr>
                        <w:pStyle w:val="ListParagraph"/>
                        <w:numPr>
                          <w:ilvl w:val="0"/>
                          <w:numId w:val="9"/>
                        </w:numPr>
                        <w:rPr>
                          <w:b/>
                          <w:color w:val="000000" w:themeColor="text1"/>
                          <w:sz w:val="52"/>
                        </w:rPr>
                      </w:pPr>
                      <w:r w:rsidRPr="00C37DD5">
                        <w:rPr>
                          <w:b/>
                          <w:color w:val="000000" w:themeColor="text1"/>
                          <w:sz w:val="72"/>
                        </w:rPr>
                        <w:t xml:space="preserve">Data Storage </w:t>
                      </w:r>
                      <w:r w:rsidR="002C238A" w:rsidRPr="00C37DD5">
                        <w:rPr>
                          <w:b/>
                          <w:color w:val="000000" w:themeColor="text1"/>
                          <w:sz w:val="72"/>
                        </w:rPr>
                        <w:t>through</w:t>
                      </w:r>
                      <w:r w:rsidRPr="00C37DD5">
                        <w:rPr>
                          <w:b/>
                          <w:color w:val="000000" w:themeColor="text1"/>
                          <w:sz w:val="72"/>
                        </w:rPr>
                        <w:t xml:space="preserve"> JSON.</w:t>
                      </w:r>
                    </w:p>
                    <w:p w14:paraId="0BADE592" w14:textId="77777777" w:rsidR="008654E4" w:rsidRPr="00C37DD5" w:rsidRDefault="002C238A" w:rsidP="002C238A">
                      <w:pPr>
                        <w:pStyle w:val="ListParagraph"/>
                        <w:numPr>
                          <w:ilvl w:val="0"/>
                          <w:numId w:val="10"/>
                        </w:numPr>
                        <w:rPr>
                          <w:b/>
                          <w:color w:val="000000" w:themeColor="text1"/>
                          <w:sz w:val="52"/>
                        </w:rPr>
                      </w:pPr>
                      <w:r w:rsidRPr="00C37DD5">
                        <w:rPr>
                          <w:b/>
                          <w:color w:val="000000" w:themeColor="text1"/>
                          <w:sz w:val="52"/>
                        </w:rPr>
                        <w:t>User friendly</w:t>
                      </w:r>
                    </w:p>
                    <w:p w14:paraId="294CD999" w14:textId="77777777" w:rsidR="002C238A" w:rsidRPr="00C37DD5" w:rsidRDefault="002C238A" w:rsidP="002C238A">
                      <w:pPr>
                        <w:pStyle w:val="ListParagraph"/>
                        <w:numPr>
                          <w:ilvl w:val="0"/>
                          <w:numId w:val="10"/>
                        </w:numPr>
                        <w:rPr>
                          <w:b/>
                          <w:color w:val="000000" w:themeColor="text1"/>
                          <w:sz w:val="52"/>
                        </w:rPr>
                      </w:pPr>
                      <w:r w:rsidRPr="00C37DD5">
                        <w:rPr>
                          <w:b/>
                          <w:color w:val="000000" w:themeColor="text1"/>
                          <w:sz w:val="52"/>
                        </w:rPr>
                        <w:t>Dynamic</w:t>
                      </w:r>
                    </w:p>
                    <w:p w14:paraId="044487F8" w14:textId="77777777" w:rsidR="002C238A" w:rsidRPr="00C37DD5" w:rsidRDefault="002C238A" w:rsidP="002C238A">
                      <w:pPr>
                        <w:pStyle w:val="ListParagraph"/>
                        <w:numPr>
                          <w:ilvl w:val="0"/>
                          <w:numId w:val="10"/>
                        </w:numPr>
                        <w:rPr>
                          <w:b/>
                          <w:color w:val="000000" w:themeColor="text1"/>
                          <w:sz w:val="52"/>
                        </w:rPr>
                      </w:pPr>
                      <w:r w:rsidRPr="00C37DD5">
                        <w:rPr>
                          <w:b/>
                          <w:color w:val="000000" w:themeColor="text1"/>
                          <w:sz w:val="52"/>
                        </w:rPr>
                        <w:t>Variety of products</w:t>
                      </w:r>
                    </w:p>
                    <w:p w14:paraId="5420F036" w14:textId="77777777" w:rsidR="002C238A" w:rsidRPr="00C37DD5" w:rsidRDefault="002C238A" w:rsidP="002C238A">
                      <w:pPr>
                        <w:pStyle w:val="ListParagraph"/>
                        <w:rPr>
                          <w:color w:val="000000" w:themeColor="text1"/>
                          <w:sz w:val="52"/>
                        </w:rPr>
                      </w:pPr>
                    </w:p>
                  </w:txbxContent>
                </v:textbox>
              </v:rect>
            </w:pict>
          </mc:Fallback>
        </mc:AlternateContent>
      </w:r>
      <w:r>
        <w:rPr>
          <w:noProof/>
          <w:lang w:eastAsia="en-US"/>
        </w:rPr>
        <w:drawing>
          <wp:anchor distT="0" distB="0" distL="114300" distR="114300" simplePos="0" relativeHeight="251694080" behindDoc="1" locked="0" layoutInCell="1" allowOverlap="1" wp14:anchorId="217C1417" wp14:editId="0C2E1C0C">
            <wp:simplePos x="0" y="0"/>
            <wp:positionH relativeFrom="column">
              <wp:posOffset>-847725</wp:posOffset>
            </wp:positionH>
            <wp:positionV relativeFrom="paragraph">
              <wp:posOffset>5391150</wp:posOffset>
            </wp:positionV>
            <wp:extent cx="4107180" cy="3385185"/>
            <wp:effectExtent l="665797" t="496253" r="654368" b="501967"/>
            <wp:wrapNone/>
            <wp:docPr id="763" name="Picture 7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4033283">
                      <a:off x="0" y="0"/>
                      <a:ext cx="4107180"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62D63">
        <w:t>dedefdfdfdxdvvfvdd</w:t>
      </w:r>
      <w:r w:rsidR="00F62D63">
        <w:br w:type="page"/>
      </w:r>
    </w:p>
    <w:p w14:paraId="2ED66650" w14:textId="77777777" w:rsidR="008654E4" w:rsidRDefault="008654E4" w:rsidP="0065314E">
      <w:pPr>
        <w:tabs>
          <w:tab w:val="left" w:pos="3300"/>
        </w:tabs>
      </w:pPr>
    </w:p>
    <w:p w14:paraId="721FE08E" w14:textId="77777777" w:rsidR="00F6533C" w:rsidRDefault="00F6533C"/>
    <w:p w14:paraId="4BF68B17" w14:textId="77777777" w:rsidR="00614726" w:rsidRPr="00935A7A" w:rsidRDefault="00614726" w:rsidP="00614726">
      <w:pPr>
        <w:jc w:val="center"/>
        <w:rPr>
          <w:b/>
          <w:i/>
          <w:color w:val="000000" w:themeColor="text1"/>
          <w:sz w:val="72"/>
          <w:szCs w:val="40"/>
          <w:u w:val="single"/>
        </w:rPr>
      </w:pPr>
      <w:r w:rsidRPr="00935A7A">
        <w:rPr>
          <w:b/>
          <w:i/>
          <w:color w:val="000000" w:themeColor="text1"/>
          <w:sz w:val="72"/>
          <w:szCs w:val="40"/>
          <w:u w:val="single"/>
        </w:rPr>
        <w:t>Source Code</w:t>
      </w:r>
    </w:p>
    <w:p w14:paraId="4C42D396" w14:textId="77777777" w:rsidR="008654E4" w:rsidRDefault="008654E4"/>
    <w:p w14:paraId="3ABC005A" w14:textId="77777777" w:rsidR="008654E4" w:rsidRDefault="008654E4" w:rsidP="0065314E">
      <w:pPr>
        <w:tabs>
          <w:tab w:val="left" w:pos="3300"/>
        </w:tabs>
      </w:pPr>
    </w:p>
    <w:p w14:paraId="596654E2" w14:textId="77777777" w:rsidR="00891B09" w:rsidRDefault="00614726">
      <w:r>
        <w:rPr>
          <w:noProof/>
          <w:lang w:eastAsia="en-US"/>
        </w:rPr>
        <mc:AlternateContent>
          <mc:Choice Requires="wps">
            <w:drawing>
              <wp:anchor distT="0" distB="0" distL="114300" distR="114300" simplePos="0" relativeHeight="251682816" behindDoc="0" locked="0" layoutInCell="1" allowOverlap="1" wp14:anchorId="2969C304" wp14:editId="40CE3552">
                <wp:simplePos x="0" y="0"/>
                <wp:positionH relativeFrom="column">
                  <wp:posOffset>2018665</wp:posOffset>
                </wp:positionH>
                <wp:positionV relativeFrom="paragraph">
                  <wp:posOffset>99695</wp:posOffset>
                </wp:positionV>
                <wp:extent cx="2502535" cy="601345"/>
                <wp:effectExtent l="0" t="0" r="12065" b="27305"/>
                <wp:wrapNone/>
                <wp:docPr id="750" name="Rounded Rectangle 750"/>
                <wp:cNvGraphicFramePr/>
                <a:graphic xmlns:a="http://schemas.openxmlformats.org/drawingml/2006/main">
                  <a:graphicData uri="http://schemas.microsoft.com/office/word/2010/wordprocessingShape">
                    <wps:wsp>
                      <wps:cNvSpPr/>
                      <wps:spPr>
                        <a:xfrm>
                          <a:off x="0" y="0"/>
                          <a:ext cx="2502535" cy="60134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5B225A" w14:textId="492F63AE" w:rsidR="00614726" w:rsidRPr="00935A7A" w:rsidRDefault="00965D53" w:rsidP="00935A7A">
                            <w:pPr>
                              <w:jc w:val="center"/>
                              <w:rPr>
                                <w:color w:val="FFFFFF" w:themeColor="background1"/>
                                <w:sz w:val="48"/>
                                <w:szCs w:val="40"/>
                              </w:rPr>
                            </w:pPr>
                            <w:r>
                              <w:rPr>
                                <w:color w:val="FFFFFF" w:themeColor="background1"/>
                                <w:sz w:val="48"/>
                                <w:szCs w:val="40"/>
                              </w:rPr>
                              <w:t>About us</w:t>
                            </w:r>
                          </w:p>
                          <w:p w14:paraId="0941CB23" w14:textId="77777777" w:rsidR="00614726" w:rsidRPr="00935A7A" w:rsidRDefault="00614726" w:rsidP="00891B09">
                            <w:pPr>
                              <w:rPr>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69C304" id="Rounded Rectangle 750" o:spid="_x0000_s1055" style="position:absolute;margin-left:158.95pt;margin-top:7.85pt;width:197.05pt;height:47.3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" fillcolor="black [3213]" strokecolor="#243f60 [1604]" strokeweight="2pt">
                <v:textbox>
                  <w:txbxContent>
                    <w:p w14:paraId="7E5B225A" w14:textId="492F63AE" w:rsidR="00614726" w:rsidRPr="00935A7A" w:rsidRDefault="00965D53" w:rsidP="00935A7A">
                      <w:pPr>
                        <w:jc w:val="center"/>
                        <w:rPr>
                          <w:color w:val="FFFFFF" w:themeColor="background1"/>
                          <w:sz w:val="48"/>
                          <w:szCs w:val="40"/>
                        </w:rPr>
                      </w:pPr>
                      <w:r>
                        <w:rPr>
                          <w:color w:val="FFFFFF" w:themeColor="background1"/>
                          <w:sz w:val="48"/>
                          <w:szCs w:val="40"/>
                        </w:rPr>
                        <w:t>About us</w:t>
                      </w:r>
                    </w:p>
                    <w:p w14:paraId="0941CB23" w14:textId="77777777" w:rsidR="00614726" w:rsidRPr="00935A7A" w:rsidRDefault="00614726" w:rsidP="00891B09">
                      <w:pPr>
                        <w:rPr>
                          <w:color w:val="000000" w:themeColor="text1"/>
                          <w:sz w:val="40"/>
                          <w:szCs w:val="40"/>
                        </w:rPr>
                      </w:pPr>
                    </w:p>
                  </w:txbxContent>
                </v:textbox>
              </v:roundrect>
            </w:pict>
          </mc:Fallback>
        </mc:AlternateContent>
      </w:r>
    </w:p>
    <w:p w14:paraId="45D35A49" w14:textId="77777777" w:rsidR="00891B09" w:rsidRPr="00891B09" w:rsidRDefault="00891B09" w:rsidP="00891B09"/>
    <w:p w14:paraId="583B89D8" w14:textId="77777777" w:rsidR="00891B09" w:rsidRPr="00891B09" w:rsidRDefault="00891B09" w:rsidP="00891B09"/>
    <w:p w14:paraId="7F240FD0" w14:textId="77777777" w:rsidR="00891B09" w:rsidRPr="00891B09" w:rsidRDefault="00891B09" w:rsidP="00891B09"/>
    <w:p w14:paraId="257F916E" w14:textId="77777777" w:rsidR="00891B09" w:rsidRPr="00891B09" w:rsidRDefault="00891B09" w:rsidP="00891B09"/>
    <w:p w14:paraId="29FAEDF9" w14:textId="77777777" w:rsidR="00891B09" w:rsidRPr="00891B09" w:rsidRDefault="00614726" w:rsidP="00891B09">
      <w:r>
        <w:rPr>
          <w:noProof/>
          <w:lang w:eastAsia="en-US"/>
        </w:rPr>
        <mc:AlternateContent>
          <mc:Choice Requires="wps">
            <w:drawing>
              <wp:anchor distT="0" distB="0" distL="114300" distR="114300" simplePos="0" relativeHeight="251687936" behindDoc="0" locked="0" layoutInCell="1" allowOverlap="1" wp14:anchorId="7F7EE56C" wp14:editId="6898DFA4">
                <wp:simplePos x="0" y="0"/>
                <wp:positionH relativeFrom="column">
                  <wp:posOffset>1363032</wp:posOffset>
                </wp:positionH>
                <wp:positionV relativeFrom="paragraph">
                  <wp:posOffset>102235</wp:posOffset>
                </wp:positionV>
                <wp:extent cx="1806574" cy="2696210"/>
                <wp:effectExtent l="0" t="6985" r="15875" b="15875"/>
                <wp:wrapNone/>
                <wp:docPr id="755" name="Block Arc 755"/>
                <wp:cNvGraphicFramePr/>
                <a:graphic xmlns:a="http://schemas.openxmlformats.org/drawingml/2006/main">
                  <a:graphicData uri="http://schemas.microsoft.com/office/word/2010/wordprocessingShape">
                    <wps:wsp>
                      <wps:cNvSpPr/>
                      <wps:spPr>
                        <a:xfrm rot="5400000">
                          <a:off x="0" y="0"/>
                          <a:ext cx="1806574" cy="2696210"/>
                        </a:xfrm>
                        <a:prstGeom prst="blockArc">
                          <a:avLst>
                            <a:gd name="adj1" fmla="val 10944698"/>
                            <a:gd name="adj2" fmla="val 20779641"/>
                            <a:gd name="adj3" fmla="val 13663"/>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EA44F" id="Block Arc 755" o:spid="_x0000_s1026" style="position:absolute;margin-left:107.35pt;margin-top:8.05pt;width:142.25pt;height:212.3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6574,269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" path="m359,1310077c12727,655993,338027,109613,771795,14360v488161,-107198,943634,390062,1023013,1116866l1552947,1190063c1500184,579653,1158905,160946,796169,261592,485400,347819,254944,792202,247038,1320466l359,1310077xe" fillcolor="black [3213]" strokecolor="#243f60 [1604]" strokeweight="2pt">
                <v:path arrowok="t" o:connecttype="custom" o:connectlocs="359,1310077;771795,14360;1794808,1131226;1552947,1190063;796169,261592;247038,1320466;359,1310077" o:connectangles="0,0,0,0,0,0,0"/>
              </v:shape>
            </w:pict>
          </mc:Fallback>
        </mc:AlternateContent>
      </w:r>
      <w:r>
        <w:rPr>
          <w:noProof/>
          <w:lang w:eastAsia="en-US"/>
        </w:rPr>
        <mc:AlternateContent>
          <mc:Choice Requires="wps">
            <w:drawing>
              <wp:anchor distT="0" distB="0" distL="114300" distR="114300" simplePos="0" relativeHeight="251683840" behindDoc="0" locked="0" layoutInCell="1" allowOverlap="1" wp14:anchorId="6C1A14D0" wp14:editId="41E05160">
                <wp:simplePos x="0" y="0"/>
                <wp:positionH relativeFrom="column">
                  <wp:posOffset>3931285</wp:posOffset>
                </wp:positionH>
                <wp:positionV relativeFrom="paragraph">
                  <wp:posOffset>104775</wp:posOffset>
                </wp:positionV>
                <wp:extent cx="2502535" cy="601345"/>
                <wp:effectExtent l="0" t="0" r="12065" b="27305"/>
                <wp:wrapNone/>
                <wp:docPr id="751" name="Rounded Rectangle 751"/>
                <wp:cNvGraphicFramePr/>
                <a:graphic xmlns:a="http://schemas.openxmlformats.org/drawingml/2006/main">
                  <a:graphicData uri="http://schemas.microsoft.com/office/word/2010/wordprocessingShape">
                    <wps:wsp>
                      <wps:cNvSpPr/>
                      <wps:spPr>
                        <a:xfrm>
                          <a:off x="0" y="0"/>
                          <a:ext cx="2502535" cy="60134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9EE45D" w14:textId="77777777" w:rsidR="00614726" w:rsidRPr="00935A7A" w:rsidRDefault="00614726" w:rsidP="00935A7A">
                            <w:pPr>
                              <w:jc w:val="center"/>
                              <w:rPr>
                                <w:color w:val="FFFFFF" w:themeColor="background1"/>
                                <w:sz w:val="48"/>
                              </w:rPr>
                            </w:pPr>
                            <w:r w:rsidRPr="00935A7A">
                              <w:rPr>
                                <w:color w:val="FFFFFF" w:themeColor="background1"/>
                                <w:sz w:val="4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1A14D0" id="Rounded Rectangle 751" o:spid="_x0000_s1056" style="position:absolute;margin-left:309.55pt;margin-top:8.25pt;width:197.05pt;height:47.3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" fillcolor="black [3213]" strokecolor="#243f60 [1604]" strokeweight="2pt">
                <v:textbox>
                  <w:txbxContent>
                    <w:p w14:paraId="689EE45D" w14:textId="77777777" w:rsidR="00614726" w:rsidRPr="00935A7A" w:rsidRDefault="00614726" w:rsidP="00935A7A">
                      <w:pPr>
                        <w:jc w:val="center"/>
                        <w:rPr>
                          <w:color w:val="FFFFFF" w:themeColor="background1"/>
                          <w:sz w:val="48"/>
                        </w:rPr>
                      </w:pPr>
                      <w:r w:rsidRPr="00935A7A">
                        <w:rPr>
                          <w:color w:val="FFFFFF" w:themeColor="background1"/>
                          <w:sz w:val="48"/>
                        </w:rPr>
                        <w:t>Feedback</w:t>
                      </w:r>
                    </w:p>
                  </w:txbxContent>
                </v:textbox>
              </v:roundrect>
            </w:pict>
          </mc:Fallback>
        </mc:AlternateContent>
      </w:r>
    </w:p>
    <w:p w14:paraId="1A88281A" w14:textId="77777777" w:rsidR="00891B09" w:rsidRPr="00891B09" w:rsidRDefault="00891B09" w:rsidP="00891B09"/>
    <w:p w14:paraId="74771B39" w14:textId="77777777" w:rsidR="00891B09" w:rsidRPr="00891B09" w:rsidRDefault="00891B09" w:rsidP="00891B09"/>
    <w:p w14:paraId="185C593D" w14:textId="77777777" w:rsidR="00891B09" w:rsidRPr="00891B09" w:rsidRDefault="00891B09" w:rsidP="00891B09"/>
    <w:p w14:paraId="29D832A2" w14:textId="1B41826A" w:rsidR="008654E4" w:rsidRDefault="001B6952">
      <w:r>
        <w:rPr>
          <w:noProof/>
          <w:lang w:eastAsia="en-US"/>
        </w:rPr>
        <mc:AlternateContent>
          <mc:Choice Requires="wps">
            <w:drawing>
              <wp:anchor distT="0" distB="0" distL="114300" distR="114300" simplePos="0" relativeHeight="251691008" behindDoc="0" locked="0" layoutInCell="1" allowOverlap="1" wp14:anchorId="4C7BD6EE" wp14:editId="6A073EAB">
                <wp:simplePos x="0" y="0"/>
                <wp:positionH relativeFrom="column">
                  <wp:posOffset>-68239</wp:posOffset>
                </wp:positionH>
                <wp:positionV relativeFrom="paragraph">
                  <wp:posOffset>255896</wp:posOffset>
                </wp:positionV>
                <wp:extent cx="3440430" cy="1214650"/>
                <wp:effectExtent l="0" t="0" r="0" b="0"/>
                <wp:wrapNone/>
                <wp:docPr id="758" name="Rectangle 758"/>
                <wp:cNvGraphicFramePr/>
                <a:graphic xmlns:a="http://schemas.openxmlformats.org/drawingml/2006/main">
                  <a:graphicData uri="http://schemas.microsoft.com/office/word/2010/wordprocessingShape">
                    <wps:wsp>
                      <wps:cNvSpPr/>
                      <wps:spPr>
                        <a:xfrm>
                          <a:off x="0" y="0"/>
                          <a:ext cx="3440430" cy="1214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FD5F3" w14:textId="28A21E3C" w:rsidR="00614726" w:rsidRPr="00891B09" w:rsidRDefault="001B6952" w:rsidP="00AC2876">
                            <w:pPr>
                              <w:jc w:val="center"/>
                              <w:rPr>
                                <w:color w:val="000000" w:themeColor="text1"/>
                                <w:sz w:val="72"/>
                              </w:rPr>
                            </w:pPr>
                            <w:r>
                              <w:rPr>
                                <w:color w:val="000000" w:themeColor="text1"/>
                                <w:sz w:val="72"/>
                              </w:rPr>
                              <w:t>GARDENING WORLD</w:t>
                            </w:r>
                            <w:r w:rsidR="00614726" w:rsidRPr="00891B09">
                              <w:rPr>
                                <w:color w:val="000000" w:themeColor="text1"/>
                                <w:sz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BD6EE" id="Rectangle 758" o:spid="_x0000_s1057" style="position:absolute;margin-left:-5.35pt;margin-top:20.15pt;width:270.9pt;height:9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" filled="f" stroked="f" strokeweight="2pt">
                <v:textbox>
                  <w:txbxContent>
                    <w:p w14:paraId="023FD5F3" w14:textId="28A21E3C" w:rsidR="00614726" w:rsidRPr="00891B09" w:rsidRDefault="001B6952" w:rsidP="00AC2876">
                      <w:pPr>
                        <w:jc w:val="center"/>
                        <w:rPr>
                          <w:color w:val="000000" w:themeColor="text1"/>
                          <w:sz w:val="72"/>
                        </w:rPr>
                      </w:pPr>
                      <w:r>
                        <w:rPr>
                          <w:color w:val="000000" w:themeColor="text1"/>
                          <w:sz w:val="72"/>
                        </w:rPr>
                        <w:t>GARDENING WORLD</w:t>
                      </w:r>
                      <w:r w:rsidR="00614726" w:rsidRPr="00891B09">
                        <w:rPr>
                          <w:color w:val="000000" w:themeColor="text1"/>
                          <w:sz w:val="72"/>
                        </w:rPr>
                        <w:t xml:space="preserve"> </w:t>
                      </w:r>
                    </w:p>
                  </w:txbxContent>
                </v:textbox>
              </v:rect>
            </w:pict>
          </mc:Fallback>
        </mc:AlternateContent>
      </w:r>
      <w:r w:rsidR="00614726">
        <w:rPr>
          <w:noProof/>
          <w:lang w:eastAsia="en-US"/>
        </w:rPr>
        <mc:AlternateContent>
          <mc:Choice Requires="wps">
            <w:drawing>
              <wp:anchor distT="0" distB="0" distL="114300" distR="114300" simplePos="0" relativeHeight="251688960" behindDoc="0" locked="0" layoutInCell="1" allowOverlap="1" wp14:anchorId="51D7492C" wp14:editId="13CAF0AF">
                <wp:simplePos x="0" y="0"/>
                <wp:positionH relativeFrom="column">
                  <wp:posOffset>1154430</wp:posOffset>
                </wp:positionH>
                <wp:positionV relativeFrom="paragraph">
                  <wp:posOffset>298651</wp:posOffset>
                </wp:positionV>
                <wp:extent cx="1539875" cy="962025"/>
                <wp:effectExtent l="0" t="0" r="3175" b="9525"/>
                <wp:wrapNone/>
                <wp:docPr id="756" name="Flowchart: Connector 756"/>
                <wp:cNvGraphicFramePr/>
                <a:graphic xmlns:a="http://schemas.openxmlformats.org/drawingml/2006/main">
                  <a:graphicData uri="http://schemas.microsoft.com/office/word/2010/wordprocessingShape">
                    <wps:wsp>
                      <wps:cNvSpPr/>
                      <wps:spPr>
                        <a:xfrm>
                          <a:off x="0" y="0"/>
                          <a:ext cx="1539875" cy="962025"/>
                        </a:xfrm>
                        <a:prstGeom prst="flowChartConnector">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32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56" o:spid="_x0000_s1026" type="#_x0000_t120" style="position:absolute;margin-left:90.9pt;margin-top:23.5pt;width:121.25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" fillcolor="#d8d8d8 [2732]" stroked="f" strokeweight="2pt"/>
            </w:pict>
          </mc:Fallback>
        </mc:AlternateContent>
      </w:r>
      <w:r w:rsidR="00614726">
        <w:rPr>
          <w:noProof/>
          <w:lang w:eastAsia="en-US"/>
        </w:rPr>
        <mc:AlternateContent>
          <mc:Choice Requires="wps">
            <w:drawing>
              <wp:anchor distT="0" distB="0" distL="114300" distR="114300" simplePos="0" relativeHeight="251686912" behindDoc="0" locked="0" layoutInCell="1" allowOverlap="1" wp14:anchorId="7F23607C" wp14:editId="59B47311">
                <wp:simplePos x="0" y="0"/>
                <wp:positionH relativeFrom="column">
                  <wp:posOffset>2013585</wp:posOffset>
                </wp:positionH>
                <wp:positionV relativeFrom="paragraph">
                  <wp:posOffset>1936115</wp:posOffset>
                </wp:positionV>
                <wp:extent cx="2502535" cy="601345"/>
                <wp:effectExtent l="0" t="0" r="12065" b="27305"/>
                <wp:wrapNone/>
                <wp:docPr id="754" name="Rounded Rectangle 754"/>
                <wp:cNvGraphicFramePr/>
                <a:graphic xmlns:a="http://schemas.openxmlformats.org/drawingml/2006/main">
                  <a:graphicData uri="http://schemas.microsoft.com/office/word/2010/wordprocessingShape">
                    <wps:wsp>
                      <wps:cNvSpPr/>
                      <wps:spPr>
                        <a:xfrm>
                          <a:off x="0" y="0"/>
                          <a:ext cx="2502535" cy="60134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6C9246" w14:textId="77777777" w:rsidR="00614726" w:rsidRPr="00935A7A" w:rsidRDefault="00614726" w:rsidP="00891B09">
                            <w:pPr>
                              <w:jc w:val="center"/>
                              <w:rPr>
                                <w:color w:val="FFFFFF" w:themeColor="background1"/>
                                <w:sz w:val="48"/>
                              </w:rPr>
                            </w:pPr>
                            <w:r w:rsidRPr="00935A7A">
                              <w:rPr>
                                <w:color w:val="FFFFFF" w:themeColor="background1"/>
                                <w:sz w:val="48"/>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23607C" id="Rounded Rectangle 754" o:spid="_x0000_s1058" style="position:absolute;margin-left:158.55pt;margin-top:152.45pt;width:197.05pt;height:47.3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" fillcolor="black [3213]" strokecolor="#243f60 [1604]" strokeweight="2pt">
                <v:textbox>
                  <w:txbxContent>
                    <w:p w14:paraId="146C9246" w14:textId="77777777" w:rsidR="00614726" w:rsidRPr="00935A7A" w:rsidRDefault="00614726" w:rsidP="00891B09">
                      <w:pPr>
                        <w:jc w:val="center"/>
                        <w:rPr>
                          <w:color w:val="FFFFFF" w:themeColor="background1"/>
                          <w:sz w:val="48"/>
                        </w:rPr>
                      </w:pPr>
                      <w:r w:rsidRPr="00935A7A">
                        <w:rPr>
                          <w:color w:val="FFFFFF" w:themeColor="background1"/>
                          <w:sz w:val="48"/>
                        </w:rPr>
                        <w:t>Links</w:t>
                      </w:r>
                    </w:p>
                  </w:txbxContent>
                </v:textbox>
              </v:roundrect>
            </w:pict>
          </mc:Fallback>
        </mc:AlternateContent>
      </w:r>
      <w:r w:rsidR="00614726">
        <w:rPr>
          <w:noProof/>
          <w:lang w:eastAsia="en-US"/>
        </w:rPr>
        <mc:AlternateContent>
          <mc:Choice Requires="wps">
            <w:drawing>
              <wp:anchor distT="0" distB="0" distL="114300" distR="114300" simplePos="0" relativeHeight="251685888" behindDoc="0" locked="0" layoutInCell="1" allowOverlap="1" wp14:anchorId="336B6B6B" wp14:editId="412F96AE">
                <wp:simplePos x="0" y="0"/>
                <wp:positionH relativeFrom="column">
                  <wp:posOffset>3966210</wp:posOffset>
                </wp:positionH>
                <wp:positionV relativeFrom="paragraph">
                  <wp:posOffset>1053465</wp:posOffset>
                </wp:positionV>
                <wp:extent cx="2502535" cy="601345"/>
                <wp:effectExtent l="0" t="0" r="12065" b="27305"/>
                <wp:wrapNone/>
                <wp:docPr id="753" name="Rounded Rectangle 753"/>
                <wp:cNvGraphicFramePr/>
                <a:graphic xmlns:a="http://schemas.openxmlformats.org/drawingml/2006/main">
                  <a:graphicData uri="http://schemas.microsoft.com/office/word/2010/wordprocessingShape">
                    <wps:wsp>
                      <wps:cNvSpPr/>
                      <wps:spPr>
                        <a:xfrm>
                          <a:off x="0" y="0"/>
                          <a:ext cx="2502535" cy="60134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53DEF6" w14:textId="6D03780B" w:rsidR="00614726" w:rsidRPr="00935A7A" w:rsidRDefault="00965D53" w:rsidP="00891B09">
                            <w:pPr>
                              <w:jc w:val="center"/>
                              <w:rPr>
                                <w:color w:val="FFFFFF" w:themeColor="background1"/>
                                <w:sz w:val="44"/>
                              </w:rPr>
                            </w:pPr>
                            <w:r>
                              <w:rPr>
                                <w:color w:val="FFFFFF" w:themeColor="background1"/>
                                <w:sz w:val="44"/>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6B6B6B" id="Rounded Rectangle 753" o:spid="_x0000_s1059" style="position:absolute;margin-left:312.3pt;margin-top:82.95pt;width:197.05pt;height:47.3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" fillcolor="black [3213]" strokecolor="#243f60 [1604]" strokeweight="2pt">
                <v:textbox>
                  <w:txbxContent>
                    <w:p w14:paraId="0653DEF6" w14:textId="6D03780B" w:rsidR="00614726" w:rsidRPr="00935A7A" w:rsidRDefault="00965D53" w:rsidP="00891B09">
                      <w:pPr>
                        <w:jc w:val="center"/>
                        <w:rPr>
                          <w:color w:val="FFFFFF" w:themeColor="background1"/>
                          <w:sz w:val="44"/>
                        </w:rPr>
                      </w:pPr>
                      <w:r>
                        <w:rPr>
                          <w:color w:val="FFFFFF" w:themeColor="background1"/>
                          <w:sz w:val="44"/>
                        </w:rPr>
                        <w:t>Footer</w:t>
                      </w:r>
                    </w:p>
                  </w:txbxContent>
                </v:textbox>
              </v:roundrect>
            </w:pict>
          </mc:Fallback>
        </mc:AlternateContent>
      </w:r>
      <w:r w:rsidR="00614726">
        <w:rPr>
          <w:noProof/>
          <w:lang w:eastAsia="en-US"/>
        </w:rPr>
        <mc:AlternateContent>
          <mc:Choice Requires="wps">
            <w:drawing>
              <wp:anchor distT="0" distB="0" distL="114300" distR="114300" simplePos="0" relativeHeight="251684864" behindDoc="0" locked="0" layoutInCell="1" allowOverlap="1" wp14:anchorId="3F716156" wp14:editId="559E9E66">
                <wp:simplePos x="0" y="0"/>
                <wp:positionH relativeFrom="column">
                  <wp:posOffset>4513580</wp:posOffset>
                </wp:positionH>
                <wp:positionV relativeFrom="paragraph">
                  <wp:posOffset>255905</wp:posOffset>
                </wp:positionV>
                <wp:extent cx="2502535" cy="601345"/>
                <wp:effectExtent l="0" t="0" r="12065" b="27305"/>
                <wp:wrapNone/>
                <wp:docPr id="752" name="Rounded Rectangle 752"/>
                <wp:cNvGraphicFramePr/>
                <a:graphic xmlns:a="http://schemas.openxmlformats.org/drawingml/2006/main">
                  <a:graphicData uri="http://schemas.microsoft.com/office/word/2010/wordprocessingShape">
                    <wps:wsp>
                      <wps:cNvSpPr/>
                      <wps:spPr>
                        <a:xfrm>
                          <a:off x="0" y="0"/>
                          <a:ext cx="2502535" cy="60134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EEF268" w14:textId="7EC66EC5" w:rsidR="00614726" w:rsidRPr="00935A7A" w:rsidRDefault="00965D53" w:rsidP="00891B09">
                            <w:pPr>
                              <w:jc w:val="center"/>
                              <w:rPr>
                                <w:color w:val="FFFFFF" w:themeColor="background1"/>
                                <w:sz w:val="52"/>
                              </w:rPr>
                            </w:pPr>
                            <w:r>
                              <w:rPr>
                                <w:color w:val="FFFFFF" w:themeColor="background1"/>
                                <w:sz w:val="52"/>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16156" id="Rounded Rectangle 752" o:spid="_x0000_s1060" style="position:absolute;margin-left:355.4pt;margin-top:20.15pt;width:197.05pt;height:47.3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" fillcolor="black [3213]" strokecolor="#243f60 [1604]" strokeweight="2pt">
                <v:textbox>
                  <w:txbxContent>
                    <w:p w14:paraId="5BEEF268" w14:textId="7EC66EC5" w:rsidR="00614726" w:rsidRPr="00935A7A" w:rsidRDefault="00965D53" w:rsidP="00891B09">
                      <w:pPr>
                        <w:jc w:val="center"/>
                        <w:rPr>
                          <w:color w:val="FFFFFF" w:themeColor="background1"/>
                          <w:sz w:val="52"/>
                        </w:rPr>
                      </w:pPr>
                      <w:r>
                        <w:rPr>
                          <w:color w:val="FFFFFF" w:themeColor="background1"/>
                          <w:sz w:val="52"/>
                        </w:rPr>
                        <w:t>videos</w:t>
                      </w:r>
                    </w:p>
                  </w:txbxContent>
                </v:textbox>
              </v:roundrect>
            </w:pict>
          </mc:Fallback>
        </mc:AlternateContent>
      </w:r>
      <w:r w:rsidR="008654E4" w:rsidRPr="00891B09">
        <w:br w:type="page"/>
      </w:r>
    </w:p>
    <w:p w14:paraId="661B308A" w14:textId="49BA9D2D" w:rsidR="008654E4" w:rsidRDefault="00E064AF" w:rsidP="0065314E">
      <w:pPr>
        <w:tabs>
          <w:tab w:val="left" w:pos="3300"/>
        </w:tabs>
      </w:pPr>
      <w:r>
        <w:rPr>
          <w:noProof/>
        </w:rPr>
        <w:lastRenderedPageBreak/>
        <w:drawing>
          <wp:inline distT="0" distB="0" distL="0" distR="0" wp14:anchorId="4ED776F7" wp14:editId="3AFBB6A0">
            <wp:extent cx="7536180" cy="4366895"/>
            <wp:effectExtent l="0" t="0" r="7620" b="0"/>
            <wp:docPr id="1077027542" name="Picture 1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7542" name="Picture 14" descr="A computer screen with text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36180" cy="4366895"/>
                    </a:xfrm>
                    <a:prstGeom prst="rect">
                      <a:avLst/>
                    </a:prstGeom>
                    <a:noFill/>
                    <a:ln>
                      <a:noFill/>
                    </a:ln>
                  </pic:spPr>
                </pic:pic>
              </a:graphicData>
            </a:graphic>
          </wp:inline>
        </w:drawing>
      </w:r>
      <w:r>
        <w:rPr>
          <w:noProof/>
        </w:rPr>
        <w:drawing>
          <wp:inline distT="0" distB="0" distL="0" distR="0" wp14:anchorId="4618A88A" wp14:editId="2261DD51">
            <wp:extent cx="7536180" cy="4525010"/>
            <wp:effectExtent l="0" t="0" r="7620" b="8890"/>
            <wp:docPr id="1498802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6180" cy="4525010"/>
                    </a:xfrm>
                    <a:prstGeom prst="rect">
                      <a:avLst/>
                    </a:prstGeom>
                    <a:noFill/>
                    <a:ln>
                      <a:noFill/>
                    </a:ln>
                  </pic:spPr>
                </pic:pic>
              </a:graphicData>
            </a:graphic>
          </wp:inline>
        </w:drawing>
      </w:r>
      <w:r>
        <w:rPr>
          <w:noProof/>
        </w:rPr>
        <w:lastRenderedPageBreak/>
        <w:drawing>
          <wp:inline distT="0" distB="0" distL="0" distR="0" wp14:anchorId="62A4DE40" wp14:editId="69EF228D">
            <wp:extent cx="7536180" cy="4272280"/>
            <wp:effectExtent l="0" t="0" r="7620" b="0"/>
            <wp:docPr id="902801401" name="Picture 1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1401" name="Picture 11" descr="A computer screen with text on i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6180" cy="4272280"/>
                    </a:xfrm>
                    <a:prstGeom prst="rect">
                      <a:avLst/>
                    </a:prstGeom>
                    <a:noFill/>
                    <a:ln>
                      <a:noFill/>
                    </a:ln>
                  </pic:spPr>
                </pic:pic>
              </a:graphicData>
            </a:graphic>
          </wp:inline>
        </w:drawing>
      </w:r>
      <w:r w:rsidR="00DC2430">
        <w:rPr>
          <w:noProof/>
        </w:rPr>
        <w:drawing>
          <wp:inline distT="0" distB="0" distL="0" distR="0" wp14:anchorId="252C8EDB" wp14:editId="1C9CE2EF">
            <wp:extent cx="7536180" cy="4272280"/>
            <wp:effectExtent l="0" t="0" r="7620" b="0"/>
            <wp:docPr id="211228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36180" cy="4272280"/>
                    </a:xfrm>
                    <a:prstGeom prst="rect">
                      <a:avLst/>
                    </a:prstGeom>
                    <a:noFill/>
                    <a:ln>
                      <a:noFill/>
                    </a:ln>
                  </pic:spPr>
                </pic:pic>
              </a:graphicData>
            </a:graphic>
          </wp:inline>
        </w:drawing>
      </w:r>
    </w:p>
    <w:p w14:paraId="00778302" w14:textId="326A5D9F" w:rsidR="0001211C" w:rsidRDefault="00DC2430" w:rsidP="00DC2430">
      <w:r>
        <w:rPr>
          <w:noProof/>
        </w:rPr>
        <w:lastRenderedPageBreak/>
        <w:drawing>
          <wp:inline distT="0" distB="0" distL="0" distR="0" wp14:anchorId="09D06A48" wp14:editId="0AD05C17">
            <wp:extent cx="7614920" cy="4777105"/>
            <wp:effectExtent l="0" t="0" r="5080" b="4445"/>
            <wp:docPr id="481823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4920" cy="4777105"/>
                    </a:xfrm>
                    <a:prstGeom prst="rect">
                      <a:avLst/>
                    </a:prstGeom>
                    <a:noFill/>
                    <a:ln>
                      <a:noFill/>
                    </a:ln>
                  </pic:spPr>
                </pic:pic>
              </a:graphicData>
            </a:graphic>
          </wp:inline>
        </w:drawing>
      </w:r>
      <w:r w:rsidR="004366DE">
        <w:rPr>
          <w:noProof/>
        </w:rPr>
        <w:drawing>
          <wp:inline distT="0" distB="0" distL="0" distR="0" wp14:anchorId="668C35A3" wp14:editId="1E710DB1">
            <wp:extent cx="7536180" cy="4477385"/>
            <wp:effectExtent l="0" t="0" r="7620" b="0"/>
            <wp:docPr id="336889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36180" cy="4477385"/>
                    </a:xfrm>
                    <a:prstGeom prst="rect">
                      <a:avLst/>
                    </a:prstGeom>
                    <a:noFill/>
                    <a:ln>
                      <a:noFill/>
                    </a:ln>
                  </pic:spPr>
                </pic:pic>
              </a:graphicData>
            </a:graphic>
          </wp:inline>
        </w:drawing>
      </w:r>
      <w:r w:rsidR="00935A7A">
        <w:rPr>
          <w:noProof/>
          <w:lang w:eastAsia="en-US"/>
        </w:rPr>
        <mc:AlternateContent>
          <mc:Choice Requires="wps">
            <w:drawing>
              <wp:anchor distT="0" distB="0" distL="114300" distR="114300" simplePos="0" relativeHeight="251666432" behindDoc="0" locked="0" layoutInCell="1" allowOverlap="1" wp14:anchorId="6FFC7871" wp14:editId="7E5FC013">
                <wp:simplePos x="0" y="0"/>
                <wp:positionH relativeFrom="column">
                  <wp:posOffset>1660358</wp:posOffset>
                </wp:positionH>
                <wp:positionV relativeFrom="paragraph">
                  <wp:posOffset>-528587</wp:posOffset>
                </wp:positionV>
                <wp:extent cx="3536816" cy="769787"/>
                <wp:effectExtent l="0" t="0" r="0" b="0"/>
                <wp:wrapNone/>
                <wp:docPr id="718" name="Rounded Rectangle 718"/>
                <wp:cNvGraphicFramePr/>
                <a:graphic xmlns:a="http://schemas.openxmlformats.org/drawingml/2006/main">
                  <a:graphicData uri="http://schemas.microsoft.com/office/word/2010/wordprocessingShape">
                    <wps:wsp>
                      <wps:cNvSpPr/>
                      <wps:spPr>
                        <a:xfrm>
                          <a:off x="0" y="0"/>
                          <a:ext cx="3536816" cy="769787"/>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9B720" w14:textId="77777777" w:rsidR="00935A7A" w:rsidRPr="00935A7A" w:rsidRDefault="00935A7A" w:rsidP="00891B09">
                            <w:pPr>
                              <w:rPr>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C7871" id="Rounded Rectangle 718" o:spid="_x0000_s1061" style="position:absolute;margin-left:130.75pt;margin-top:-41.6pt;width:278.5pt;height:6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" filled="f" stroked="f" strokeweight="2pt">
                <v:textbox>
                  <w:txbxContent>
                    <w:p w14:paraId="5549B720" w14:textId="77777777" w:rsidR="00935A7A" w:rsidRPr="00935A7A" w:rsidRDefault="00935A7A" w:rsidP="00891B09">
                      <w:pPr>
                        <w:rPr>
                          <w:color w:val="000000" w:themeColor="text1"/>
                          <w:sz w:val="40"/>
                          <w:szCs w:val="40"/>
                        </w:rPr>
                      </w:pPr>
                    </w:p>
                  </w:txbxContent>
                </v:textbox>
              </v:roundrect>
            </w:pict>
          </mc:Fallback>
        </mc:AlternateContent>
      </w:r>
    </w:p>
    <w:p w14:paraId="76F471F2" w14:textId="34A77FFF" w:rsidR="00C94600" w:rsidRDefault="00C94600" w:rsidP="005430A4">
      <w:pPr>
        <w:tabs>
          <w:tab w:val="left" w:pos="3277"/>
        </w:tabs>
      </w:pPr>
    </w:p>
    <w:sectPr w:rsidR="00C94600" w:rsidSect="002D2E2F">
      <w:headerReference w:type="default" r:id="rId23"/>
      <w:footerReference w:type="default" r:id="rId24"/>
      <w:pgSz w:w="11906" w:h="16838"/>
      <w:pgMar w:top="0" w:right="26" w:bottom="0" w:left="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0C437" w14:textId="77777777" w:rsidR="004573EF" w:rsidRDefault="004573EF">
      <w:r>
        <w:separator/>
      </w:r>
    </w:p>
  </w:endnote>
  <w:endnote w:type="continuationSeparator" w:id="0">
    <w:p w14:paraId="7DCCD6AA" w14:textId="77777777" w:rsidR="004573EF" w:rsidRDefault="00457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95036" w14:textId="77777777" w:rsidR="00F0441F" w:rsidRPr="00B3059B" w:rsidRDefault="0001211C" w:rsidP="0001211C">
    <w:pPr>
      <w:pStyle w:val="Footer"/>
      <w:tabs>
        <w:tab w:val="clear" w:pos="4677"/>
        <w:tab w:val="center" w:pos="2160"/>
        <w:tab w:val="left" w:pos="5154"/>
        <w:tab w:val="right" w:pos="11340"/>
      </w:tabs>
      <w:ind w:left="540" w:right="540"/>
      <w:rPr>
        <w:rFonts w:ascii="Verdana" w:hAnsi="Verdana"/>
        <w:noProof/>
      </w:rPr>
    </w:pPr>
    <w:r>
      <w:rPr>
        <w:rFonts w:ascii="Verdana" w:hAnsi="Verdana"/>
        <w:noProof/>
      </w:rPr>
      <w:tab/>
    </w:r>
    <w:r>
      <w:rPr>
        <w:rFonts w:ascii="Verdana" w:hAnsi="Verdana"/>
        <w:noProof/>
      </w:rPr>
      <w:tab/>
    </w:r>
    <w:r>
      <w:rPr>
        <w:rFonts w:ascii="Verdana" w:hAnsi="Verdana"/>
        <w:noProof/>
      </w:rPr>
      <w:tab/>
    </w:r>
    <w:r>
      <w:rPr>
        <w:rFonts w:ascii="Verdana" w:hAnsi="Verdana"/>
        <w:noProof/>
      </w:rPr>
      <w:tab/>
    </w:r>
    <w:r w:rsidR="008610BC">
      <w:rPr>
        <w:rFonts w:ascii="Verdana" w:hAnsi="Verdana"/>
        <w:noProof/>
        <w:lang w:eastAsia="en-US"/>
      </w:rPr>
      <mc:AlternateContent>
        <mc:Choice Requires="wps">
          <w:drawing>
            <wp:anchor distT="0" distB="0" distL="114300" distR="114300" simplePos="0" relativeHeight="251657728" behindDoc="0" locked="0" layoutInCell="1" allowOverlap="1" wp14:anchorId="3B52306F" wp14:editId="5B18E57E">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0F8A2"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0vsAEAAEgDAAAOAAAAZHJzL2Uyb0RvYy54bWysU8Fu2zAMvQ/YPwi6L3YCNOuMOD2k7S7d&#10;FqDdBzCSbAuVRYFU4uTvJ6lJVmy3YT4Ikkg+vfdIr+6OoxMHQ2zRt3I+q6UwXqG2vm/lz5fHT7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"/>
          </w:pict>
        </mc:Fallback>
      </mc:AlternateContent>
    </w:r>
    <w:r w:rsidR="00664743" w:rsidRPr="00B3059B">
      <w:rPr>
        <w:rFonts w:ascii="Verdana" w:hAnsi="Verdana"/>
        <w:noProof/>
      </w:rPr>
      <w:t xml:space="preserve"> </w:t>
    </w:r>
    <w:r w:rsidR="00664743" w:rsidRPr="00B3059B">
      <w:rPr>
        <w:rFonts w:ascii="Verdana" w:hAnsi="Verdana"/>
        <w:noProof/>
      </w:rPr>
      <w:fldChar w:fldCharType="begin"/>
    </w:r>
    <w:r w:rsidR="00664743" w:rsidRPr="00B3059B">
      <w:rPr>
        <w:rFonts w:ascii="Verdana" w:hAnsi="Verdana"/>
        <w:noProof/>
      </w:rPr>
      <w:instrText xml:space="preserve"> PAGE </w:instrText>
    </w:r>
    <w:r w:rsidR="00664743" w:rsidRPr="00B3059B">
      <w:rPr>
        <w:rFonts w:ascii="Verdana" w:hAnsi="Verdana"/>
        <w:noProof/>
      </w:rPr>
      <w:fldChar w:fldCharType="separate"/>
    </w:r>
    <w:r w:rsidR="00C37DD5">
      <w:rPr>
        <w:rFonts w:ascii="Verdana" w:hAnsi="Verdana"/>
        <w:noProof/>
      </w:rPr>
      <w:t>3</w:t>
    </w:r>
    <w:r w:rsidR="00664743" w:rsidRPr="00B3059B">
      <w:rPr>
        <w:rFonts w:ascii="Verdana" w:hAnsi="Verdana"/>
        <w:noProof/>
      </w:rPr>
      <w:fldChar w:fldCharType="end"/>
    </w:r>
    <w:r w:rsidR="00664743" w:rsidRPr="00B3059B">
      <w:rPr>
        <w:rFonts w:ascii="Verdana" w:hAnsi="Verdana"/>
        <w:noProof/>
      </w:rPr>
      <w:t xml:space="preserve"> </w:t>
    </w:r>
  </w:p>
  <w:p w14:paraId="3336DA1F" w14:textId="77777777" w:rsidR="002D2E2F" w:rsidRPr="00B3059B" w:rsidRDefault="002D2E2F" w:rsidP="00006048">
    <w:pPr>
      <w:pStyle w:val="Footer"/>
      <w:tabs>
        <w:tab w:val="clear" w:pos="4677"/>
        <w:tab w:val="center" w:pos="2160"/>
      </w:tabs>
      <w:ind w:right="540"/>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5454A" w14:textId="77777777" w:rsidR="004573EF" w:rsidRDefault="004573EF">
      <w:r>
        <w:separator/>
      </w:r>
    </w:p>
  </w:footnote>
  <w:footnote w:type="continuationSeparator" w:id="0">
    <w:p w14:paraId="603E6FC0" w14:textId="77777777" w:rsidR="004573EF" w:rsidRDefault="00457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26C2" w14:textId="77777777"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0B27AB"/>
    <w:multiLevelType w:val="hybridMultilevel"/>
    <w:tmpl w:val="F9BC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476F1"/>
    <w:multiLevelType w:val="hybridMultilevel"/>
    <w:tmpl w:val="79AC1A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D648F0"/>
    <w:multiLevelType w:val="hybridMultilevel"/>
    <w:tmpl w:val="AF32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D215C"/>
    <w:multiLevelType w:val="hybridMultilevel"/>
    <w:tmpl w:val="EE88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A5B72"/>
    <w:multiLevelType w:val="hybridMultilevel"/>
    <w:tmpl w:val="D0FCD3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49B69AD"/>
    <w:multiLevelType w:val="hybridMultilevel"/>
    <w:tmpl w:val="BF1C47C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FE7CFF"/>
    <w:multiLevelType w:val="hybridMultilevel"/>
    <w:tmpl w:val="28B032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6636BF"/>
    <w:multiLevelType w:val="hybridMultilevel"/>
    <w:tmpl w:val="0F3004D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61DB683B"/>
    <w:multiLevelType w:val="hybridMultilevel"/>
    <w:tmpl w:val="C40A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9482F"/>
    <w:multiLevelType w:val="hybridMultilevel"/>
    <w:tmpl w:val="B7F26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07F10"/>
    <w:multiLevelType w:val="hybridMultilevel"/>
    <w:tmpl w:val="CA58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7592560">
    <w:abstractNumId w:val="0"/>
  </w:num>
  <w:num w:numId="2" w16cid:durableId="1794637975">
    <w:abstractNumId w:val="11"/>
  </w:num>
  <w:num w:numId="3" w16cid:durableId="822358002">
    <w:abstractNumId w:val="7"/>
  </w:num>
  <w:num w:numId="4" w16cid:durableId="1901205891">
    <w:abstractNumId w:val="4"/>
  </w:num>
  <w:num w:numId="5" w16cid:durableId="773088528">
    <w:abstractNumId w:val="1"/>
  </w:num>
  <w:num w:numId="6" w16cid:durableId="92096546">
    <w:abstractNumId w:val="6"/>
  </w:num>
  <w:num w:numId="7" w16cid:durableId="540409916">
    <w:abstractNumId w:val="5"/>
  </w:num>
  <w:num w:numId="8" w16cid:durableId="467672681">
    <w:abstractNumId w:val="8"/>
  </w:num>
  <w:num w:numId="9" w16cid:durableId="1516772395">
    <w:abstractNumId w:val="3"/>
  </w:num>
  <w:num w:numId="10" w16cid:durableId="138887749">
    <w:abstractNumId w:val="10"/>
  </w:num>
  <w:num w:numId="11" w16cid:durableId="17048100">
    <w:abstractNumId w:val="2"/>
  </w:num>
  <w:num w:numId="12" w16cid:durableId="11803141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002363,#196dc8,#cfcfd7,#3a71ca,#4e71b6,#7d96c9,#d9d9d5,#f1f1e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FD"/>
    <w:rsid w:val="000010CF"/>
    <w:rsid w:val="00006048"/>
    <w:rsid w:val="00011ED4"/>
    <w:rsid w:val="0001211C"/>
    <w:rsid w:val="00021AB5"/>
    <w:rsid w:val="00061EFE"/>
    <w:rsid w:val="00084487"/>
    <w:rsid w:val="000A0B9C"/>
    <w:rsid w:val="000C22EC"/>
    <w:rsid w:val="000D1636"/>
    <w:rsid w:val="000E65FE"/>
    <w:rsid w:val="000F36F5"/>
    <w:rsid w:val="00120A74"/>
    <w:rsid w:val="00142DE5"/>
    <w:rsid w:val="00151FD0"/>
    <w:rsid w:val="00165042"/>
    <w:rsid w:val="00170756"/>
    <w:rsid w:val="00170ABF"/>
    <w:rsid w:val="001719BE"/>
    <w:rsid w:val="001754FD"/>
    <w:rsid w:val="00193B83"/>
    <w:rsid w:val="001A17BC"/>
    <w:rsid w:val="001A4D86"/>
    <w:rsid w:val="001A60AA"/>
    <w:rsid w:val="001B6952"/>
    <w:rsid w:val="001D70E8"/>
    <w:rsid w:val="001E5E4B"/>
    <w:rsid w:val="00202C7F"/>
    <w:rsid w:val="00224BCF"/>
    <w:rsid w:val="00250EA6"/>
    <w:rsid w:val="00253D45"/>
    <w:rsid w:val="0027415D"/>
    <w:rsid w:val="00274D45"/>
    <w:rsid w:val="00277ADB"/>
    <w:rsid w:val="00290376"/>
    <w:rsid w:val="002A11DD"/>
    <w:rsid w:val="002A1B62"/>
    <w:rsid w:val="002B1837"/>
    <w:rsid w:val="002C238A"/>
    <w:rsid w:val="002C29A8"/>
    <w:rsid w:val="002C44A7"/>
    <w:rsid w:val="002C6C2F"/>
    <w:rsid w:val="002D2E2F"/>
    <w:rsid w:val="002D7284"/>
    <w:rsid w:val="002E7BDF"/>
    <w:rsid w:val="002F1A6B"/>
    <w:rsid w:val="00302896"/>
    <w:rsid w:val="00302927"/>
    <w:rsid w:val="00303521"/>
    <w:rsid w:val="00304573"/>
    <w:rsid w:val="003049DB"/>
    <w:rsid w:val="003141E0"/>
    <w:rsid w:val="00321FD2"/>
    <w:rsid w:val="00326E92"/>
    <w:rsid w:val="003425C7"/>
    <w:rsid w:val="00342F70"/>
    <w:rsid w:val="003516E5"/>
    <w:rsid w:val="00355022"/>
    <w:rsid w:val="00374974"/>
    <w:rsid w:val="00395555"/>
    <w:rsid w:val="00396B1D"/>
    <w:rsid w:val="003B5F34"/>
    <w:rsid w:val="003C7BC2"/>
    <w:rsid w:val="003D1B6B"/>
    <w:rsid w:val="003D26A3"/>
    <w:rsid w:val="003E3000"/>
    <w:rsid w:val="003E603D"/>
    <w:rsid w:val="003F320B"/>
    <w:rsid w:val="004041B2"/>
    <w:rsid w:val="004167CF"/>
    <w:rsid w:val="00420056"/>
    <w:rsid w:val="00434C85"/>
    <w:rsid w:val="004366DE"/>
    <w:rsid w:val="00437201"/>
    <w:rsid w:val="00441F76"/>
    <w:rsid w:val="00451EA1"/>
    <w:rsid w:val="004550DE"/>
    <w:rsid w:val="00456B8A"/>
    <w:rsid w:val="004573EF"/>
    <w:rsid w:val="00472A30"/>
    <w:rsid w:val="004759A9"/>
    <w:rsid w:val="00477487"/>
    <w:rsid w:val="0048460A"/>
    <w:rsid w:val="004931EC"/>
    <w:rsid w:val="004A61C2"/>
    <w:rsid w:val="004A73BF"/>
    <w:rsid w:val="004D6E72"/>
    <w:rsid w:val="004F0CA9"/>
    <w:rsid w:val="004F173F"/>
    <w:rsid w:val="004F3DEC"/>
    <w:rsid w:val="004F6FD5"/>
    <w:rsid w:val="005045F0"/>
    <w:rsid w:val="0051301E"/>
    <w:rsid w:val="0051523E"/>
    <w:rsid w:val="005430A4"/>
    <w:rsid w:val="00550F55"/>
    <w:rsid w:val="005571E8"/>
    <w:rsid w:val="0057122B"/>
    <w:rsid w:val="00575A7E"/>
    <w:rsid w:val="005929C2"/>
    <w:rsid w:val="005A31BE"/>
    <w:rsid w:val="005A46FC"/>
    <w:rsid w:val="005B1FD8"/>
    <w:rsid w:val="005B496C"/>
    <w:rsid w:val="005C4A56"/>
    <w:rsid w:val="005D5995"/>
    <w:rsid w:val="005D6C05"/>
    <w:rsid w:val="005E62C6"/>
    <w:rsid w:val="005E79F7"/>
    <w:rsid w:val="0060063C"/>
    <w:rsid w:val="00607EBC"/>
    <w:rsid w:val="00613870"/>
    <w:rsid w:val="00614726"/>
    <w:rsid w:val="00620AD1"/>
    <w:rsid w:val="0062217A"/>
    <w:rsid w:val="00623FAA"/>
    <w:rsid w:val="00624168"/>
    <w:rsid w:val="0064034E"/>
    <w:rsid w:val="0065314E"/>
    <w:rsid w:val="00654B6C"/>
    <w:rsid w:val="00664743"/>
    <w:rsid w:val="006672A3"/>
    <w:rsid w:val="006A21F6"/>
    <w:rsid w:val="006B053E"/>
    <w:rsid w:val="006B470F"/>
    <w:rsid w:val="006C0CC0"/>
    <w:rsid w:val="006C3563"/>
    <w:rsid w:val="007076BE"/>
    <w:rsid w:val="00713B5B"/>
    <w:rsid w:val="00721613"/>
    <w:rsid w:val="007429D9"/>
    <w:rsid w:val="0076568C"/>
    <w:rsid w:val="00766798"/>
    <w:rsid w:val="00766846"/>
    <w:rsid w:val="007717FC"/>
    <w:rsid w:val="007741CC"/>
    <w:rsid w:val="00785EF6"/>
    <w:rsid w:val="007A44E6"/>
    <w:rsid w:val="007A7804"/>
    <w:rsid w:val="007B0248"/>
    <w:rsid w:val="007C5C5A"/>
    <w:rsid w:val="007D5AC1"/>
    <w:rsid w:val="007E754B"/>
    <w:rsid w:val="008115FC"/>
    <w:rsid w:val="00811745"/>
    <w:rsid w:val="00815DCC"/>
    <w:rsid w:val="00817F7F"/>
    <w:rsid w:val="008319EF"/>
    <w:rsid w:val="00836ACF"/>
    <w:rsid w:val="00841063"/>
    <w:rsid w:val="008425A7"/>
    <w:rsid w:val="008477D0"/>
    <w:rsid w:val="008523D8"/>
    <w:rsid w:val="008610BC"/>
    <w:rsid w:val="008654E4"/>
    <w:rsid w:val="008679AC"/>
    <w:rsid w:val="00872419"/>
    <w:rsid w:val="00880DF6"/>
    <w:rsid w:val="00885B8E"/>
    <w:rsid w:val="00887B35"/>
    <w:rsid w:val="00891B09"/>
    <w:rsid w:val="00894A08"/>
    <w:rsid w:val="008A10FA"/>
    <w:rsid w:val="008A423C"/>
    <w:rsid w:val="008D40F7"/>
    <w:rsid w:val="008D5AE9"/>
    <w:rsid w:val="008D7151"/>
    <w:rsid w:val="008E4687"/>
    <w:rsid w:val="008F77DC"/>
    <w:rsid w:val="00900BD5"/>
    <w:rsid w:val="0090669D"/>
    <w:rsid w:val="00911927"/>
    <w:rsid w:val="00916CC1"/>
    <w:rsid w:val="00935A7A"/>
    <w:rsid w:val="0094182A"/>
    <w:rsid w:val="00951CB8"/>
    <w:rsid w:val="00964BA5"/>
    <w:rsid w:val="00965D53"/>
    <w:rsid w:val="009954F7"/>
    <w:rsid w:val="009A0AAB"/>
    <w:rsid w:val="009A0F3E"/>
    <w:rsid w:val="009B11F6"/>
    <w:rsid w:val="009C09F5"/>
    <w:rsid w:val="009D317D"/>
    <w:rsid w:val="009D445C"/>
    <w:rsid w:val="009E10A6"/>
    <w:rsid w:val="00A1297B"/>
    <w:rsid w:val="00A14C7C"/>
    <w:rsid w:val="00A155EC"/>
    <w:rsid w:val="00A308CE"/>
    <w:rsid w:val="00A36885"/>
    <w:rsid w:val="00A37E8F"/>
    <w:rsid w:val="00A53CA1"/>
    <w:rsid w:val="00A60930"/>
    <w:rsid w:val="00A644D2"/>
    <w:rsid w:val="00A80198"/>
    <w:rsid w:val="00A80207"/>
    <w:rsid w:val="00A8148B"/>
    <w:rsid w:val="00A973F5"/>
    <w:rsid w:val="00AA73FA"/>
    <w:rsid w:val="00AB16C9"/>
    <w:rsid w:val="00AC2876"/>
    <w:rsid w:val="00AD55C1"/>
    <w:rsid w:val="00AF293E"/>
    <w:rsid w:val="00B02057"/>
    <w:rsid w:val="00B05B89"/>
    <w:rsid w:val="00B17751"/>
    <w:rsid w:val="00B267F5"/>
    <w:rsid w:val="00B3059B"/>
    <w:rsid w:val="00B30918"/>
    <w:rsid w:val="00B310E1"/>
    <w:rsid w:val="00B32E9E"/>
    <w:rsid w:val="00B551F0"/>
    <w:rsid w:val="00B62F80"/>
    <w:rsid w:val="00B66BB8"/>
    <w:rsid w:val="00B75296"/>
    <w:rsid w:val="00B75818"/>
    <w:rsid w:val="00B7740F"/>
    <w:rsid w:val="00B77902"/>
    <w:rsid w:val="00BE2C3F"/>
    <w:rsid w:val="00BE34C5"/>
    <w:rsid w:val="00BF37D2"/>
    <w:rsid w:val="00BF68EB"/>
    <w:rsid w:val="00BF7934"/>
    <w:rsid w:val="00C1089B"/>
    <w:rsid w:val="00C21593"/>
    <w:rsid w:val="00C37443"/>
    <w:rsid w:val="00C37DD5"/>
    <w:rsid w:val="00C562F4"/>
    <w:rsid w:val="00C7261F"/>
    <w:rsid w:val="00C751CB"/>
    <w:rsid w:val="00C875D7"/>
    <w:rsid w:val="00C90C16"/>
    <w:rsid w:val="00C94600"/>
    <w:rsid w:val="00CA3BAE"/>
    <w:rsid w:val="00CA494F"/>
    <w:rsid w:val="00CB5327"/>
    <w:rsid w:val="00CD3751"/>
    <w:rsid w:val="00CE5441"/>
    <w:rsid w:val="00CF4852"/>
    <w:rsid w:val="00CF7D70"/>
    <w:rsid w:val="00D05A04"/>
    <w:rsid w:val="00D1414C"/>
    <w:rsid w:val="00D14628"/>
    <w:rsid w:val="00D1568E"/>
    <w:rsid w:val="00D17480"/>
    <w:rsid w:val="00D278F8"/>
    <w:rsid w:val="00D32C3B"/>
    <w:rsid w:val="00D3445C"/>
    <w:rsid w:val="00D57674"/>
    <w:rsid w:val="00D80A18"/>
    <w:rsid w:val="00D83470"/>
    <w:rsid w:val="00DC2430"/>
    <w:rsid w:val="00DD358F"/>
    <w:rsid w:val="00DD7771"/>
    <w:rsid w:val="00DE25B7"/>
    <w:rsid w:val="00DF3160"/>
    <w:rsid w:val="00E00418"/>
    <w:rsid w:val="00E064AF"/>
    <w:rsid w:val="00E33A1B"/>
    <w:rsid w:val="00E55666"/>
    <w:rsid w:val="00E63C98"/>
    <w:rsid w:val="00E6720D"/>
    <w:rsid w:val="00E8283A"/>
    <w:rsid w:val="00EC095E"/>
    <w:rsid w:val="00ED331A"/>
    <w:rsid w:val="00EE1930"/>
    <w:rsid w:val="00EE3315"/>
    <w:rsid w:val="00F0391D"/>
    <w:rsid w:val="00F0441F"/>
    <w:rsid w:val="00F36533"/>
    <w:rsid w:val="00F406CE"/>
    <w:rsid w:val="00F416B5"/>
    <w:rsid w:val="00F472C4"/>
    <w:rsid w:val="00F5435D"/>
    <w:rsid w:val="00F60BE9"/>
    <w:rsid w:val="00F610F3"/>
    <w:rsid w:val="00F62D63"/>
    <w:rsid w:val="00F6533C"/>
    <w:rsid w:val="00F70CC8"/>
    <w:rsid w:val="00FA205F"/>
    <w:rsid w:val="00FA66E5"/>
    <w:rsid w:val="00FB40E4"/>
    <w:rsid w:val="00FB435D"/>
    <w:rsid w:val="00FE1137"/>
    <w:rsid w:val="00FE5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002363,#196dc8,#cfcfd7,#3a71ca,#4e71b6,#7d96c9,#d9d9d5,#f1f1ef"/>
    </o:shapedefaults>
    <o:shapelayout v:ext="edit">
      <o:idmap v:ext="edit" data="2"/>
    </o:shapelayout>
  </w:shapeDefaults>
  <w:decimalSymbol w:val="."/>
  <w:listSeparator w:val=","/>
  <w14:docId w14:val="1972EADF"/>
  <w15:docId w15:val="{70E68544-399E-4872-8DC7-E64E85D78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BalloonText">
    <w:name w:val="Balloon Text"/>
    <w:basedOn w:val="Normal"/>
    <w:link w:val="BalloonTextChar"/>
    <w:rsid w:val="001754FD"/>
    <w:rPr>
      <w:rFonts w:ascii="Tahoma" w:hAnsi="Tahoma" w:cs="Tahoma"/>
      <w:sz w:val="16"/>
      <w:szCs w:val="16"/>
    </w:rPr>
  </w:style>
  <w:style w:type="character" w:customStyle="1" w:styleId="BalloonTextChar">
    <w:name w:val="Balloon Text Char"/>
    <w:basedOn w:val="DefaultParagraphFont"/>
    <w:link w:val="BalloonText"/>
    <w:rsid w:val="001754FD"/>
    <w:rPr>
      <w:rFonts w:ascii="Tahoma" w:hAnsi="Tahoma" w:cs="Tahoma"/>
      <w:sz w:val="16"/>
      <w:szCs w:val="16"/>
      <w:lang w:eastAsia="ko-KR"/>
    </w:rPr>
  </w:style>
  <w:style w:type="paragraph" w:styleId="ListParagraph">
    <w:name w:val="List Paragraph"/>
    <w:basedOn w:val="Normal"/>
    <w:uiPriority w:val="34"/>
    <w:qFormat/>
    <w:rsid w:val="001754FD"/>
    <w:pPr>
      <w:ind w:left="720"/>
      <w:contextualSpacing/>
    </w:pPr>
  </w:style>
  <w:style w:type="table" w:styleId="TableGrid">
    <w:name w:val="Table Grid"/>
    <w:basedOn w:val="TableNormal"/>
    <w:rsid w:val="00E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18359">
      <w:bodyDiv w:val="1"/>
      <w:marLeft w:val="0"/>
      <w:marRight w:val="0"/>
      <w:marTop w:val="0"/>
      <w:marBottom w:val="0"/>
      <w:divBdr>
        <w:top w:val="none" w:sz="0" w:space="0" w:color="auto"/>
        <w:left w:val="none" w:sz="0" w:space="0" w:color="auto"/>
        <w:bottom w:val="none" w:sz="0" w:space="0" w:color="auto"/>
        <w:right w:val="none" w:sz="0" w:space="0" w:color="auto"/>
      </w:divBdr>
      <w:divsChild>
        <w:div w:id="1667980315">
          <w:marLeft w:val="547"/>
          <w:marRight w:val="0"/>
          <w:marTop w:val="0"/>
          <w:marBottom w:val="0"/>
          <w:divBdr>
            <w:top w:val="none" w:sz="0" w:space="0" w:color="auto"/>
            <w:left w:val="none" w:sz="0" w:space="0" w:color="auto"/>
            <w:bottom w:val="none" w:sz="0" w:space="0" w:color="auto"/>
            <w:right w:val="none" w:sz="0" w:space="0" w:color="auto"/>
          </w:divBdr>
        </w:div>
        <w:div w:id="866675780">
          <w:marLeft w:val="1166"/>
          <w:marRight w:val="0"/>
          <w:marTop w:val="0"/>
          <w:marBottom w:val="0"/>
          <w:divBdr>
            <w:top w:val="none" w:sz="0" w:space="0" w:color="auto"/>
            <w:left w:val="none" w:sz="0" w:space="0" w:color="auto"/>
            <w:bottom w:val="none" w:sz="0" w:space="0" w:color="auto"/>
            <w:right w:val="none" w:sz="0" w:space="0" w:color="auto"/>
          </w:divBdr>
        </w:div>
        <w:div w:id="671491648">
          <w:marLeft w:val="1166"/>
          <w:marRight w:val="0"/>
          <w:marTop w:val="0"/>
          <w:marBottom w:val="0"/>
          <w:divBdr>
            <w:top w:val="none" w:sz="0" w:space="0" w:color="auto"/>
            <w:left w:val="none" w:sz="0" w:space="0" w:color="auto"/>
            <w:bottom w:val="none" w:sz="0" w:space="0" w:color="auto"/>
            <w:right w:val="none" w:sz="0" w:space="0" w:color="auto"/>
          </w:divBdr>
        </w:div>
        <w:div w:id="354843874">
          <w:marLeft w:val="1166"/>
          <w:marRight w:val="0"/>
          <w:marTop w:val="0"/>
          <w:marBottom w:val="0"/>
          <w:divBdr>
            <w:top w:val="none" w:sz="0" w:space="0" w:color="auto"/>
            <w:left w:val="none" w:sz="0" w:space="0" w:color="auto"/>
            <w:bottom w:val="none" w:sz="0" w:space="0" w:color="auto"/>
            <w:right w:val="none" w:sz="0" w:space="0" w:color="auto"/>
          </w:divBdr>
        </w:div>
      </w:divsChild>
    </w:div>
    <w:div w:id="335959356">
      <w:bodyDiv w:val="1"/>
      <w:marLeft w:val="0"/>
      <w:marRight w:val="0"/>
      <w:marTop w:val="0"/>
      <w:marBottom w:val="0"/>
      <w:divBdr>
        <w:top w:val="none" w:sz="0" w:space="0" w:color="auto"/>
        <w:left w:val="none" w:sz="0" w:space="0" w:color="auto"/>
        <w:bottom w:val="none" w:sz="0" w:space="0" w:color="auto"/>
        <w:right w:val="none" w:sz="0" w:space="0" w:color="auto"/>
      </w:divBdr>
      <w:divsChild>
        <w:div w:id="123817226">
          <w:marLeft w:val="547"/>
          <w:marRight w:val="0"/>
          <w:marTop w:val="0"/>
          <w:marBottom w:val="0"/>
          <w:divBdr>
            <w:top w:val="none" w:sz="0" w:space="0" w:color="auto"/>
            <w:left w:val="none" w:sz="0" w:space="0" w:color="auto"/>
            <w:bottom w:val="none" w:sz="0" w:space="0" w:color="auto"/>
            <w:right w:val="none" w:sz="0" w:space="0" w:color="auto"/>
          </w:divBdr>
        </w:div>
      </w:divsChild>
    </w:div>
    <w:div w:id="1557158961">
      <w:bodyDiv w:val="1"/>
      <w:marLeft w:val="0"/>
      <w:marRight w:val="0"/>
      <w:marTop w:val="0"/>
      <w:marBottom w:val="0"/>
      <w:divBdr>
        <w:top w:val="none" w:sz="0" w:space="0" w:color="auto"/>
        <w:left w:val="none" w:sz="0" w:space="0" w:color="auto"/>
        <w:bottom w:val="none" w:sz="0" w:space="0" w:color="auto"/>
        <w:right w:val="none" w:sz="0" w:space="0" w:color="auto"/>
      </w:divBdr>
      <w:divsChild>
        <w:div w:id="894583241">
          <w:marLeft w:val="547"/>
          <w:marRight w:val="0"/>
          <w:marTop w:val="0"/>
          <w:marBottom w:val="0"/>
          <w:divBdr>
            <w:top w:val="none" w:sz="0" w:space="0" w:color="auto"/>
            <w:left w:val="none" w:sz="0" w:space="0" w:color="auto"/>
            <w:bottom w:val="none" w:sz="0" w:space="0" w:color="auto"/>
            <w:right w:val="none" w:sz="0" w:space="0" w:color="auto"/>
          </w:divBdr>
        </w:div>
      </w:divsChild>
    </w:div>
    <w:div w:id="1789544077">
      <w:bodyDiv w:val="1"/>
      <w:marLeft w:val="0"/>
      <w:marRight w:val="0"/>
      <w:marTop w:val="0"/>
      <w:marBottom w:val="0"/>
      <w:divBdr>
        <w:top w:val="none" w:sz="0" w:space="0" w:color="auto"/>
        <w:left w:val="none" w:sz="0" w:space="0" w:color="auto"/>
        <w:bottom w:val="none" w:sz="0" w:space="0" w:color="auto"/>
        <w:right w:val="none" w:sz="0" w:space="0" w:color="auto"/>
      </w:divBdr>
      <w:divsChild>
        <w:div w:id="1707174643">
          <w:marLeft w:val="547"/>
          <w:marRight w:val="0"/>
          <w:marTop w:val="0"/>
          <w:marBottom w:val="0"/>
          <w:divBdr>
            <w:top w:val="none" w:sz="0" w:space="0" w:color="auto"/>
            <w:left w:val="none" w:sz="0" w:space="0" w:color="auto"/>
            <w:bottom w:val="none" w:sz="0" w:space="0" w:color="auto"/>
            <w:right w:val="none" w:sz="0" w:space="0" w:color="auto"/>
          </w:divBdr>
        </w:div>
        <w:div w:id="1842970227">
          <w:marLeft w:val="1166"/>
          <w:marRight w:val="0"/>
          <w:marTop w:val="0"/>
          <w:marBottom w:val="0"/>
          <w:divBdr>
            <w:top w:val="none" w:sz="0" w:space="0" w:color="auto"/>
            <w:left w:val="none" w:sz="0" w:space="0" w:color="auto"/>
            <w:bottom w:val="none" w:sz="0" w:space="0" w:color="auto"/>
            <w:right w:val="none" w:sz="0" w:space="0" w:color="auto"/>
          </w:divBdr>
        </w:div>
        <w:div w:id="1029450293">
          <w:marLeft w:val="1166"/>
          <w:marRight w:val="0"/>
          <w:marTop w:val="0"/>
          <w:marBottom w:val="0"/>
          <w:divBdr>
            <w:top w:val="none" w:sz="0" w:space="0" w:color="auto"/>
            <w:left w:val="none" w:sz="0" w:space="0" w:color="auto"/>
            <w:bottom w:val="none" w:sz="0" w:space="0" w:color="auto"/>
            <w:right w:val="none" w:sz="0" w:space="0" w:color="auto"/>
          </w:divBdr>
        </w:div>
        <w:div w:id="360520065">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11F66E-ACD9-46D9-8F67-B867D83A838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213A94BC-1963-48E1-B0B0-1A0A461BE21B}">
      <dgm:prSet phldrT="[Text]" custT="1"/>
      <dgm:spPr>
        <a:solidFill>
          <a:schemeClr val="accent3">
            <a:lumMod val="75000"/>
          </a:schemeClr>
        </a:solidFill>
      </dgm:spPr>
      <dgm:t>
        <a:bodyPr/>
        <a:lstStyle/>
        <a:p>
          <a:r>
            <a:rPr lang="en-US" sz="2800">
              <a:solidFill>
                <a:schemeClr val="bg1"/>
              </a:solidFill>
              <a:latin typeface="Forte" pitchFamily="66" charset="0"/>
            </a:rPr>
            <a:t>GARDENING</a:t>
          </a:r>
          <a:r>
            <a:rPr lang="en-US" sz="3300">
              <a:solidFill>
                <a:schemeClr val="bg1"/>
              </a:solidFill>
              <a:latin typeface="Forte" pitchFamily="66" charset="0"/>
            </a:rPr>
            <a:t> </a:t>
          </a:r>
          <a:r>
            <a:rPr lang="en-US" sz="2800">
              <a:solidFill>
                <a:schemeClr val="bg1"/>
              </a:solidFill>
              <a:latin typeface="Forte" pitchFamily="66" charset="0"/>
            </a:rPr>
            <a:t>TECHNIQUES</a:t>
          </a:r>
          <a:endParaRPr lang="en-US" sz="2800">
            <a:solidFill>
              <a:schemeClr val="bg1"/>
            </a:solidFill>
          </a:endParaRPr>
        </a:p>
      </dgm:t>
    </dgm:pt>
    <dgm:pt modelId="{4B8C56B4-D0DE-4B34-BDD6-A40C61105CD6}" type="parTrans" cxnId="{DCC13A00-065D-44D0-BED4-35889201FD4E}">
      <dgm:prSet/>
      <dgm:spPr/>
      <dgm:t>
        <a:bodyPr/>
        <a:lstStyle/>
        <a:p>
          <a:endParaRPr lang="en-US"/>
        </a:p>
      </dgm:t>
    </dgm:pt>
    <dgm:pt modelId="{16CD174E-3C7D-48D6-95EC-DA6B310DEA2C}" type="sibTrans" cxnId="{DCC13A00-065D-44D0-BED4-35889201FD4E}">
      <dgm:prSet/>
      <dgm:spPr/>
      <dgm:t>
        <a:bodyPr/>
        <a:lstStyle/>
        <a:p>
          <a:endParaRPr lang="en-US"/>
        </a:p>
      </dgm:t>
    </dgm:pt>
    <dgm:pt modelId="{F7BA6AF4-4F01-4A88-8B15-9BB33AAF377C}">
      <dgm:prSet phldrT="[Text]"/>
      <dgm:spPr>
        <a:solidFill>
          <a:schemeClr val="accent3">
            <a:lumMod val="75000"/>
          </a:schemeClr>
        </a:solidFill>
      </dgm:spPr>
      <dgm:t>
        <a:bodyPr/>
        <a:lstStyle/>
        <a:p>
          <a:r>
            <a:rPr lang="en-US"/>
            <a:t>CONDITION METHODS</a:t>
          </a:r>
        </a:p>
      </dgm:t>
    </dgm:pt>
    <dgm:pt modelId="{5701B30E-6EBD-46C5-88FF-BF7B81A3162E}" type="parTrans" cxnId="{13A48E0A-4EB2-48C9-AD81-5C845D607F03}">
      <dgm:prSet/>
      <dgm:spPr>
        <a:solidFill>
          <a:schemeClr val="tx1"/>
        </a:solidFill>
      </dgm:spPr>
      <dgm:t>
        <a:bodyPr/>
        <a:lstStyle/>
        <a:p>
          <a:endParaRPr lang="en-US"/>
        </a:p>
      </dgm:t>
    </dgm:pt>
    <dgm:pt modelId="{2A06A88A-0C4D-4FD7-A269-A1407D6E15D8}" type="sibTrans" cxnId="{13A48E0A-4EB2-48C9-AD81-5C845D607F03}">
      <dgm:prSet/>
      <dgm:spPr/>
      <dgm:t>
        <a:bodyPr/>
        <a:lstStyle/>
        <a:p>
          <a:endParaRPr lang="en-US"/>
        </a:p>
      </dgm:t>
    </dgm:pt>
    <dgm:pt modelId="{06FB21B1-76AA-4C84-A453-AB8FC8AE41CF}">
      <dgm:prSet phldrT="[Text]"/>
      <dgm:spPr>
        <a:solidFill>
          <a:schemeClr val="accent3">
            <a:lumMod val="75000"/>
          </a:schemeClr>
        </a:solidFill>
        <a:ln>
          <a:noFill/>
        </a:ln>
      </dgm:spPr>
      <dgm:t>
        <a:bodyPr/>
        <a:lstStyle/>
        <a:p>
          <a:r>
            <a:rPr lang="en-US"/>
            <a:t>TRADE IN GROUND</a:t>
          </a:r>
        </a:p>
      </dgm:t>
    </dgm:pt>
    <dgm:pt modelId="{49D59992-02EB-43EB-ADDD-FE1BAF6586B4}" type="parTrans" cxnId="{7ADDCE57-C819-4F0B-83B4-BA101E28EC30}">
      <dgm:prSet/>
      <dgm:spPr/>
      <dgm:t>
        <a:bodyPr/>
        <a:lstStyle/>
        <a:p>
          <a:endParaRPr lang="en-US">
            <a:solidFill>
              <a:schemeClr val="tx1"/>
            </a:solidFill>
          </a:endParaRPr>
        </a:p>
      </dgm:t>
    </dgm:pt>
    <dgm:pt modelId="{6560E6A6-36C7-4F7F-AB77-CA664E2B8B7F}" type="sibTrans" cxnId="{7ADDCE57-C819-4F0B-83B4-BA101E28EC30}">
      <dgm:prSet/>
      <dgm:spPr/>
      <dgm:t>
        <a:bodyPr/>
        <a:lstStyle/>
        <a:p>
          <a:endParaRPr lang="en-US"/>
        </a:p>
      </dgm:t>
    </dgm:pt>
    <dgm:pt modelId="{A4B7FCC8-1DE0-445B-8720-10B5CB8DA736}">
      <dgm:prSet phldrT="[Text]"/>
      <dgm:spPr>
        <a:solidFill>
          <a:srgbClr val="77933C"/>
        </a:solidFill>
      </dgm:spPr>
      <dgm:t>
        <a:bodyPr/>
        <a:lstStyle/>
        <a:p>
          <a:r>
            <a:rPr lang="en-US"/>
            <a:t>GREEN HOUSE</a:t>
          </a:r>
        </a:p>
      </dgm:t>
    </dgm:pt>
    <dgm:pt modelId="{526CC584-66B4-496A-B48F-34E01DF4DD2B}" type="parTrans" cxnId="{2F654191-AF18-48F1-9CC6-18EAA72AE535}">
      <dgm:prSet/>
      <dgm:spPr/>
      <dgm:t>
        <a:bodyPr/>
        <a:lstStyle/>
        <a:p>
          <a:endParaRPr lang="en-US">
            <a:solidFill>
              <a:schemeClr val="tx1"/>
            </a:solidFill>
          </a:endParaRPr>
        </a:p>
      </dgm:t>
    </dgm:pt>
    <dgm:pt modelId="{DEB5DC65-26D4-4C36-81B5-AD2A3E5F3582}" type="sibTrans" cxnId="{2F654191-AF18-48F1-9CC6-18EAA72AE535}">
      <dgm:prSet/>
      <dgm:spPr/>
      <dgm:t>
        <a:bodyPr/>
        <a:lstStyle/>
        <a:p>
          <a:endParaRPr lang="en-US"/>
        </a:p>
      </dgm:t>
    </dgm:pt>
    <dgm:pt modelId="{9629B05B-BAFE-4061-846A-22575C59BDEF}" type="pres">
      <dgm:prSet presAssocID="{E011F66E-ACD9-46D9-8F67-B867D83A8387}" presName="Name0" presStyleCnt="0">
        <dgm:presLayoutVars>
          <dgm:chPref val="1"/>
          <dgm:dir/>
          <dgm:animOne val="branch"/>
          <dgm:animLvl val="lvl"/>
          <dgm:resizeHandles val="exact"/>
        </dgm:presLayoutVars>
      </dgm:prSet>
      <dgm:spPr/>
    </dgm:pt>
    <dgm:pt modelId="{94CEE58A-9B74-41C6-81C5-BDC0E8EC2D11}" type="pres">
      <dgm:prSet presAssocID="{213A94BC-1963-48E1-B0B0-1A0A461BE21B}" presName="root1" presStyleCnt="0"/>
      <dgm:spPr/>
    </dgm:pt>
    <dgm:pt modelId="{0E3DA582-616D-4BB5-AF14-6C0385559D5B}" type="pres">
      <dgm:prSet presAssocID="{213A94BC-1963-48E1-B0B0-1A0A461BE21B}" presName="LevelOneTextNode" presStyleLbl="node0" presStyleIdx="0" presStyleCnt="1" custLinFactX="-8893" custLinFactNeighborX="-100000" custLinFactNeighborY="0">
        <dgm:presLayoutVars>
          <dgm:chPref val="3"/>
        </dgm:presLayoutVars>
      </dgm:prSet>
      <dgm:spPr>
        <a:prstGeom prst="roundRect">
          <a:avLst/>
        </a:prstGeom>
      </dgm:spPr>
    </dgm:pt>
    <dgm:pt modelId="{776FB87A-DF77-4ECD-817C-02A086B6A795}" type="pres">
      <dgm:prSet presAssocID="{213A94BC-1963-48E1-B0B0-1A0A461BE21B}" presName="level2hierChild" presStyleCnt="0"/>
      <dgm:spPr/>
    </dgm:pt>
    <dgm:pt modelId="{71B75070-1C9A-4347-AA78-366895F5A266}" type="pres">
      <dgm:prSet presAssocID="{5701B30E-6EBD-46C5-88FF-BF7B81A3162E}" presName="conn2-1" presStyleLbl="parChTrans1D2" presStyleIdx="0" presStyleCnt="3"/>
      <dgm:spPr/>
    </dgm:pt>
    <dgm:pt modelId="{9B0498A7-8AD9-4355-8508-3331C366665F}" type="pres">
      <dgm:prSet presAssocID="{5701B30E-6EBD-46C5-88FF-BF7B81A3162E}" presName="connTx" presStyleLbl="parChTrans1D2" presStyleIdx="0" presStyleCnt="3"/>
      <dgm:spPr/>
    </dgm:pt>
    <dgm:pt modelId="{5CEB786D-5B00-4B80-BF9A-8900C00D1BD1}" type="pres">
      <dgm:prSet presAssocID="{F7BA6AF4-4F01-4A88-8B15-9BB33AAF377C}" presName="root2" presStyleCnt="0"/>
      <dgm:spPr/>
    </dgm:pt>
    <dgm:pt modelId="{03D0B88C-0D62-440C-A1AD-3BA7BE16C72E}" type="pres">
      <dgm:prSet presAssocID="{F7BA6AF4-4F01-4A88-8B15-9BB33AAF377C}" presName="LevelTwoTextNode" presStyleLbl="node2" presStyleIdx="0" presStyleCnt="3" custLinFactNeighborX="-9222" custLinFactNeighborY="-30248">
        <dgm:presLayoutVars>
          <dgm:chPref val="3"/>
        </dgm:presLayoutVars>
      </dgm:prSet>
      <dgm:spPr>
        <a:prstGeom prst="roundRect">
          <a:avLst/>
        </a:prstGeom>
      </dgm:spPr>
    </dgm:pt>
    <dgm:pt modelId="{4999136D-05C4-4F42-891E-404853DBD3A8}" type="pres">
      <dgm:prSet presAssocID="{F7BA6AF4-4F01-4A88-8B15-9BB33AAF377C}" presName="level3hierChild" presStyleCnt="0"/>
      <dgm:spPr/>
    </dgm:pt>
    <dgm:pt modelId="{1BC4F07A-4DA4-4E28-BA21-DEBC6D4F4249}" type="pres">
      <dgm:prSet presAssocID="{49D59992-02EB-43EB-ADDD-FE1BAF6586B4}" presName="conn2-1" presStyleLbl="parChTrans1D2" presStyleIdx="1" presStyleCnt="3"/>
      <dgm:spPr/>
    </dgm:pt>
    <dgm:pt modelId="{CB66D7A6-04AA-46B9-8202-BC03E701572A}" type="pres">
      <dgm:prSet presAssocID="{49D59992-02EB-43EB-ADDD-FE1BAF6586B4}" presName="connTx" presStyleLbl="parChTrans1D2" presStyleIdx="1" presStyleCnt="3"/>
      <dgm:spPr/>
    </dgm:pt>
    <dgm:pt modelId="{A9014E35-84F5-48A3-A9E1-58186D994BA4}" type="pres">
      <dgm:prSet presAssocID="{06FB21B1-76AA-4C84-A453-AB8FC8AE41CF}" presName="root2" presStyleCnt="0"/>
      <dgm:spPr/>
    </dgm:pt>
    <dgm:pt modelId="{8A341C06-D903-4710-B9A9-637E4AFB79D9}" type="pres">
      <dgm:prSet presAssocID="{06FB21B1-76AA-4C84-A453-AB8FC8AE41CF}" presName="LevelTwoTextNode" presStyleLbl="node2" presStyleIdx="1" presStyleCnt="3" custLinFactNeighborX="31008" custLinFactNeighborY="902">
        <dgm:presLayoutVars>
          <dgm:chPref val="3"/>
        </dgm:presLayoutVars>
      </dgm:prSet>
      <dgm:spPr>
        <a:prstGeom prst="roundRect">
          <a:avLst/>
        </a:prstGeom>
      </dgm:spPr>
    </dgm:pt>
    <dgm:pt modelId="{B0F7D86F-4375-4A92-AC40-20AD1820AF77}" type="pres">
      <dgm:prSet presAssocID="{06FB21B1-76AA-4C84-A453-AB8FC8AE41CF}" presName="level3hierChild" presStyleCnt="0"/>
      <dgm:spPr/>
    </dgm:pt>
    <dgm:pt modelId="{6168329C-E28B-439C-8EF3-EBD00B9A343E}" type="pres">
      <dgm:prSet presAssocID="{526CC584-66B4-496A-B48F-34E01DF4DD2B}" presName="conn2-1" presStyleLbl="parChTrans1D2" presStyleIdx="2" presStyleCnt="3"/>
      <dgm:spPr/>
    </dgm:pt>
    <dgm:pt modelId="{295B43EA-55E7-46F3-8262-DCFB8776EDC3}" type="pres">
      <dgm:prSet presAssocID="{526CC584-66B4-496A-B48F-34E01DF4DD2B}" presName="connTx" presStyleLbl="parChTrans1D2" presStyleIdx="2" presStyleCnt="3"/>
      <dgm:spPr/>
    </dgm:pt>
    <dgm:pt modelId="{C1D88A0A-0243-484C-99C1-73B2B3CCA2AC}" type="pres">
      <dgm:prSet presAssocID="{A4B7FCC8-1DE0-445B-8720-10B5CB8DA736}" presName="root2" presStyleCnt="0"/>
      <dgm:spPr/>
    </dgm:pt>
    <dgm:pt modelId="{DE0F113B-C762-41CA-A83F-07627D69421D}" type="pres">
      <dgm:prSet presAssocID="{A4B7FCC8-1DE0-445B-8720-10B5CB8DA736}" presName="LevelTwoTextNode" presStyleLbl="node2" presStyleIdx="2" presStyleCnt="3" custLinFactNeighborX="-17807" custLinFactNeighborY="82908">
        <dgm:presLayoutVars>
          <dgm:chPref val="3"/>
        </dgm:presLayoutVars>
      </dgm:prSet>
      <dgm:spPr>
        <a:prstGeom prst="roundRect">
          <a:avLst/>
        </a:prstGeom>
      </dgm:spPr>
    </dgm:pt>
    <dgm:pt modelId="{94501303-9089-49D5-A7D8-2B6F204449AE}" type="pres">
      <dgm:prSet presAssocID="{A4B7FCC8-1DE0-445B-8720-10B5CB8DA736}" presName="level3hierChild" presStyleCnt="0"/>
      <dgm:spPr/>
    </dgm:pt>
  </dgm:ptLst>
  <dgm:cxnLst>
    <dgm:cxn modelId="{DCC13A00-065D-44D0-BED4-35889201FD4E}" srcId="{E011F66E-ACD9-46D9-8F67-B867D83A8387}" destId="{213A94BC-1963-48E1-B0B0-1A0A461BE21B}" srcOrd="0" destOrd="0" parTransId="{4B8C56B4-D0DE-4B34-BDD6-A40C61105CD6}" sibTransId="{16CD174E-3C7D-48D6-95EC-DA6B310DEA2C}"/>
    <dgm:cxn modelId="{13A48E0A-4EB2-48C9-AD81-5C845D607F03}" srcId="{213A94BC-1963-48E1-B0B0-1A0A461BE21B}" destId="{F7BA6AF4-4F01-4A88-8B15-9BB33AAF377C}" srcOrd="0" destOrd="0" parTransId="{5701B30E-6EBD-46C5-88FF-BF7B81A3162E}" sibTransId="{2A06A88A-0C4D-4FD7-A269-A1407D6E15D8}"/>
    <dgm:cxn modelId="{0056D426-0F25-4CAD-A3FC-02E9B79C9F75}" type="presOf" srcId="{5701B30E-6EBD-46C5-88FF-BF7B81A3162E}" destId="{71B75070-1C9A-4347-AA78-366895F5A266}" srcOrd="0" destOrd="0" presId="urn:microsoft.com/office/officeart/2008/layout/HorizontalMultiLevelHierarchy"/>
    <dgm:cxn modelId="{C4E3D626-B963-41A6-9552-6982D9EB4A63}" type="presOf" srcId="{49D59992-02EB-43EB-ADDD-FE1BAF6586B4}" destId="{CB66D7A6-04AA-46B9-8202-BC03E701572A}" srcOrd="1" destOrd="0" presId="urn:microsoft.com/office/officeart/2008/layout/HorizontalMultiLevelHierarchy"/>
    <dgm:cxn modelId="{49198A2E-A778-4568-80F3-1DC4F4408304}" type="presOf" srcId="{213A94BC-1963-48E1-B0B0-1A0A461BE21B}" destId="{0E3DA582-616D-4BB5-AF14-6C0385559D5B}" srcOrd="0" destOrd="0" presId="urn:microsoft.com/office/officeart/2008/layout/HorizontalMultiLevelHierarchy"/>
    <dgm:cxn modelId="{5717A24D-6F9B-4CEB-9CF1-CD353C69C56C}" type="presOf" srcId="{06FB21B1-76AA-4C84-A453-AB8FC8AE41CF}" destId="{8A341C06-D903-4710-B9A9-637E4AFB79D9}" srcOrd="0" destOrd="0" presId="urn:microsoft.com/office/officeart/2008/layout/HorizontalMultiLevelHierarchy"/>
    <dgm:cxn modelId="{4FFCF051-E039-40C3-9217-D786EEC32802}" type="presOf" srcId="{F7BA6AF4-4F01-4A88-8B15-9BB33AAF377C}" destId="{03D0B88C-0D62-440C-A1AD-3BA7BE16C72E}" srcOrd="0" destOrd="0" presId="urn:microsoft.com/office/officeart/2008/layout/HorizontalMultiLevelHierarchy"/>
    <dgm:cxn modelId="{1907F871-8574-4F52-8B6B-EE1EC1565797}" type="presOf" srcId="{E011F66E-ACD9-46D9-8F67-B867D83A8387}" destId="{9629B05B-BAFE-4061-846A-22575C59BDEF}" srcOrd="0" destOrd="0" presId="urn:microsoft.com/office/officeart/2008/layout/HorizontalMultiLevelHierarchy"/>
    <dgm:cxn modelId="{B2DBDB55-DF23-4A09-8FCA-107834681A6C}" type="presOf" srcId="{526CC584-66B4-496A-B48F-34E01DF4DD2B}" destId="{295B43EA-55E7-46F3-8262-DCFB8776EDC3}" srcOrd="1" destOrd="0" presId="urn:microsoft.com/office/officeart/2008/layout/HorizontalMultiLevelHierarchy"/>
    <dgm:cxn modelId="{7ADDCE57-C819-4F0B-83B4-BA101E28EC30}" srcId="{213A94BC-1963-48E1-B0B0-1A0A461BE21B}" destId="{06FB21B1-76AA-4C84-A453-AB8FC8AE41CF}" srcOrd="1" destOrd="0" parTransId="{49D59992-02EB-43EB-ADDD-FE1BAF6586B4}" sibTransId="{6560E6A6-36C7-4F7F-AB77-CA664E2B8B7F}"/>
    <dgm:cxn modelId="{2F654191-AF18-48F1-9CC6-18EAA72AE535}" srcId="{213A94BC-1963-48E1-B0B0-1A0A461BE21B}" destId="{A4B7FCC8-1DE0-445B-8720-10B5CB8DA736}" srcOrd="2" destOrd="0" parTransId="{526CC584-66B4-496A-B48F-34E01DF4DD2B}" sibTransId="{DEB5DC65-26D4-4C36-81B5-AD2A3E5F3582}"/>
    <dgm:cxn modelId="{655168AC-0FC0-4785-8B22-1F8721B8FA98}" type="presOf" srcId="{5701B30E-6EBD-46C5-88FF-BF7B81A3162E}" destId="{9B0498A7-8AD9-4355-8508-3331C366665F}" srcOrd="1" destOrd="0" presId="urn:microsoft.com/office/officeart/2008/layout/HorizontalMultiLevelHierarchy"/>
    <dgm:cxn modelId="{E077DBC6-D099-46AF-BC55-D9A5E51ADCD5}" type="presOf" srcId="{49D59992-02EB-43EB-ADDD-FE1BAF6586B4}" destId="{1BC4F07A-4DA4-4E28-BA21-DEBC6D4F4249}" srcOrd="0" destOrd="0" presId="urn:microsoft.com/office/officeart/2008/layout/HorizontalMultiLevelHierarchy"/>
    <dgm:cxn modelId="{A3A541F8-8F23-4215-945C-4932A1D4E114}" type="presOf" srcId="{526CC584-66B4-496A-B48F-34E01DF4DD2B}" destId="{6168329C-E28B-439C-8EF3-EBD00B9A343E}" srcOrd="0" destOrd="0" presId="urn:microsoft.com/office/officeart/2008/layout/HorizontalMultiLevelHierarchy"/>
    <dgm:cxn modelId="{098107FD-6466-41FC-B1C8-F2C58FC3FF2F}" type="presOf" srcId="{A4B7FCC8-1DE0-445B-8720-10B5CB8DA736}" destId="{DE0F113B-C762-41CA-A83F-07627D69421D}" srcOrd="0" destOrd="0" presId="urn:microsoft.com/office/officeart/2008/layout/HorizontalMultiLevelHierarchy"/>
    <dgm:cxn modelId="{F95E809B-BB8D-4E2C-960D-45DF091B5B39}" type="presParOf" srcId="{9629B05B-BAFE-4061-846A-22575C59BDEF}" destId="{94CEE58A-9B74-41C6-81C5-BDC0E8EC2D11}" srcOrd="0" destOrd="0" presId="urn:microsoft.com/office/officeart/2008/layout/HorizontalMultiLevelHierarchy"/>
    <dgm:cxn modelId="{6361646D-8387-486E-9CDC-B5C4CC5A7D03}" type="presParOf" srcId="{94CEE58A-9B74-41C6-81C5-BDC0E8EC2D11}" destId="{0E3DA582-616D-4BB5-AF14-6C0385559D5B}" srcOrd="0" destOrd="0" presId="urn:microsoft.com/office/officeart/2008/layout/HorizontalMultiLevelHierarchy"/>
    <dgm:cxn modelId="{C9FC1167-E285-49FB-BB71-7FDC4B43E6BC}" type="presParOf" srcId="{94CEE58A-9B74-41C6-81C5-BDC0E8EC2D11}" destId="{776FB87A-DF77-4ECD-817C-02A086B6A795}" srcOrd="1" destOrd="0" presId="urn:microsoft.com/office/officeart/2008/layout/HorizontalMultiLevelHierarchy"/>
    <dgm:cxn modelId="{942BA310-28CB-4C59-AAD2-8A74ED08FCE0}" type="presParOf" srcId="{776FB87A-DF77-4ECD-817C-02A086B6A795}" destId="{71B75070-1C9A-4347-AA78-366895F5A266}" srcOrd="0" destOrd="0" presId="urn:microsoft.com/office/officeart/2008/layout/HorizontalMultiLevelHierarchy"/>
    <dgm:cxn modelId="{54FA3B24-86BC-447F-A2D5-21D7ECFAC642}" type="presParOf" srcId="{71B75070-1C9A-4347-AA78-366895F5A266}" destId="{9B0498A7-8AD9-4355-8508-3331C366665F}" srcOrd="0" destOrd="0" presId="urn:microsoft.com/office/officeart/2008/layout/HorizontalMultiLevelHierarchy"/>
    <dgm:cxn modelId="{E3161EE5-B71F-4BDE-B5A7-B2336EDEC3CA}" type="presParOf" srcId="{776FB87A-DF77-4ECD-817C-02A086B6A795}" destId="{5CEB786D-5B00-4B80-BF9A-8900C00D1BD1}" srcOrd="1" destOrd="0" presId="urn:microsoft.com/office/officeart/2008/layout/HorizontalMultiLevelHierarchy"/>
    <dgm:cxn modelId="{429CA510-B7AB-45C0-A1DE-CA88858E38AD}" type="presParOf" srcId="{5CEB786D-5B00-4B80-BF9A-8900C00D1BD1}" destId="{03D0B88C-0D62-440C-A1AD-3BA7BE16C72E}" srcOrd="0" destOrd="0" presId="urn:microsoft.com/office/officeart/2008/layout/HorizontalMultiLevelHierarchy"/>
    <dgm:cxn modelId="{B449BBF0-DF67-40CB-AE8B-39983812C351}" type="presParOf" srcId="{5CEB786D-5B00-4B80-BF9A-8900C00D1BD1}" destId="{4999136D-05C4-4F42-891E-404853DBD3A8}" srcOrd="1" destOrd="0" presId="urn:microsoft.com/office/officeart/2008/layout/HorizontalMultiLevelHierarchy"/>
    <dgm:cxn modelId="{8645808B-FC14-493B-AB35-BF9CAD3BD6AC}" type="presParOf" srcId="{776FB87A-DF77-4ECD-817C-02A086B6A795}" destId="{1BC4F07A-4DA4-4E28-BA21-DEBC6D4F4249}" srcOrd="2" destOrd="0" presId="urn:microsoft.com/office/officeart/2008/layout/HorizontalMultiLevelHierarchy"/>
    <dgm:cxn modelId="{F708B132-C79F-4AB3-AC5F-888CA6F38CB3}" type="presParOf" srcId="{1BC4F07A-4DA4-4E28-BA21-DEBC6D4F4249}" destId="{CB66D7A6-04AA-46B9-8202-BC03E701572A}" srcOrd="0" destOrd="0" presId="urn:microsoft.com/office/officeart/2008/layout/HorizontalMultiLevelHierarchy"/>
    <dgm:cxn modelId="{A498B8E1-1E3F-4712-885B-8A835CDCE430}" type="presParOf" srcId="{776FB87A-DF77-4ECD-817C-02A086B6A795}" destId="{A9014E35-84F5-48A3-A9E1-58186D994BA4}" srcOrd="3" destOrd="0" presId="urn:microsoft.com/office/officeart/2008/layout/HorizontalMultiLevelHierarchy"/>
    <dgm:cxn modelId="{67E05181-42E9-47D1-AC1B-D9C0F1AB3D8D}" type="presParOf" srcId="{A9014E35-84F5-48A3-A9E1-58186D994BA4}" destId="{8A341C06-D903-4710-B9A9-637E4AFB79D9}" srcOrd="0" destOrd="0" presId="urn:microsoft.com/office/officeart/2008/layout/HorizontalMultiLevelHierarchy"/>
    <dgm:cxn modelId="{7ACD28E9-0C6A-4BFD-88FA-6AFAE8872F30}" type="presParOf" srcId="{A9014E35-84F5-48A3-A9E1-58186D994BA4}" destId="{B0F7D86F-4375-4A92-AC40-20AD1820AF77}" srcOrd="1" destOrd="0" presId="urn:microsoft.com/office/officeart/2008/layout/HorizontalMultiLevelHierarchy"/>
    <dgm:cxn modelId="{0B0690A8-5569-4AD5-8319-A1C2C9D2EC6F}" type="presParOf" srcId="{776FB87A-DF77-4ECD-817C-02A086B6A795}" destId="{6168329C-E28B-439C-8EF3-EBD00B9A343E}" srcOrd="4" destOrd="0" presId="urn:microsoft.com/office/officeart/2008/layout/HorizontalMultiLevelHierarchy"/>
    <dgm:cxn modelId="{6C2F3351-95F0-4937-B47E-F151E2111703}" type="presParOf" srcId="{6168329C-E28B-439C-8EF3-EBD00B9A343E}" destId="{295B43EA-55E7-46F3-8262-DCFB8776EDC3}" srcOrd="0" destOrd="0" presId="urn:microsoft.com/office/officeart/2008/layout/HorizontalMultiLevelHierarchy"/>
    <dgm:cxn modelId="{73FC40AD-D989-4C36-BDB6-C1AC0D4BCF55}" type="presParOf" srcId="{776FB87A-DF77-4ECD-817C-02A086B6A795}" destId="{C1D88A0A-0243-484C-99C1-73B2B3CCA2AC}" srcOrd="5" destOrd="0" presId="urn:microsoft.com/office/officeart/2008/layout/HorizontalMultiLevelHierarchy"/>
    <dgm:cxn modelId="{C02545A9-7757-4B7D-A1FE-CF6F864B8002}" type="presParOf" srcId="{C1D88A0A-0243-484C-99C1-73B2B3CCA2AC}" destId="{DE0F113B-C762-41CA-A83F-07627D69421D}" srcOrd="0" destOrd="0" presId="urn:microsoft.com/office/officeart/2008/layout/HorizontalMultiLevelHierarchy"/>
    <dgm:cxn modelId="{8C1D5C68-B109-41B1-B075-2740D1D5B223}" type="presParOf" srcId="{C1D88A0A-0243-484C-99C1-73B2B3CCA2AC}" destId="{94501303-9089-49D5-A7D8-2B6F204449AE}"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68329C-E28B-439C-8EF3-EBD00B9A343E}">
      <dsp:nvSpPr>
        <dsp:cNvPr id="0" name=""/>
        <dsp:cNvSpPr/>
      </dsp:nvSpPr>
      <dsp:spPr>
        <a:xfrm>
          <a:off x="1039822" y="2736376"/>
          <a:ext cx="1131992" cy="2161874"/>
        </a:xfrm>
        <a:custGeom>
          <a:avLst/>
          <a:gdLst/>
          <a:ahLst/>
          <a:cxnLst/>
          <a:rect l="0" t="0" r="0" b="0"/>
          <a:pathLst>
            <a:path>
              <a:moveTo>
                <a:pt x="0" y="0"/>
              </a:moveTo>
              <a:lnTo>
                <a:pt x="565996" y="0"/>
              </a:lnTo>
              <a:lnTo>
                <a:pt x="565996" y="2161874"/>
              </a:lnTo>
              <a:lnTo>
                <a:pt x="1131992" y="21618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solidFill>
              <a:schemeClr val="tx1"/>
            </a:solidFill>
          </a:endParaRPr>
        </a:p>
      </dsp:txBody>
      <dsp:txXfrm>
        <a:off x="1544811" y="3756305"/>
        <a:ext cx="122015" cy="122015"/>
      </dsp:txXfrm>
    </dsp:sp>
    <dsp:sp modelId="{1BC4F07A-4DA4-4E28-BA21-DEBC6D4F4249}">
      <dsp:nvSpPr>
        <dsp:cNvPr id="0" name=""/>
        <dsp:cNvSpPr/>
      </dsp:nvSpPr>
      <dsp:spPr>
        <a:xfrm>
          <a:off x="1039822" y="2690656"/>
          <a:ext cx="2796519" cy="91440"/>
        </a:xfrm>
        <a:custGeom>
          <a:avLst/>
          <a:gdLst/>
          <a:ahLst/>
          <a:cxnLst/>
          <a:rect l="0" t="0" r="0" b="0"/>
          <a:pathLst>
            <a:path>
              <a:moveTo>
                <a:pt x="0" y="45720"/>
              </a:moveTo>
              <a:lnTo>
                <a:pt x="1398259" y="45720"/>
              </a:lnTo>
              <a:lnTo>
                <a:pt x="1398259" y="55099"/>
              </a:lnTo>
              <a:lnTo>
                <a:pt x="2796519" y="550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tx1"/>
            </a:solidFill>
          </a:endParaRPr>
        </a:p>
      </dsp:txBody>
      <dsp:txXfrm>
        <a:off x="2368169" y="2666462"/>
        <a:ext cx="139826" cy="139826"/>
      </dsp:txXfrm>
    </dsp:sp>
    <dsp:sp modelId="{71B75070-1C9A-4347-AA78-366895F5A266}">
      <dsp:nvSpPr>
        <dsp:cNvPr id="0" name=""/>
        <dsp:cNvSpPr/>
      </dsp:nvSpPr>
      <dsp:spPr>
        <a:xfrm>
          <a:off x="1039822" y="1122071"/>
          <a:ext cx="1424794" cy="1614304"/>
        </a:xfrm>
        <a:custGeom>
          <a:avLst/>
          <a:gdLst/>
          <a:ahLst/>
          <a:cxnLst/>
          <a:rect l="0" t="0" r="0" b="0"/>
          <a:pathLst>
            <a:path>
              <a:moveTo>
                <a:pt x="0" y="1614304"/>
              </a:moveTo>
              <a:lnTo>
                <a:pt x="712397" y="1614304"/>
              </a:lnTo>
              <a:lnTo>
                <a:pt x="712397" y="0"/>
              </a:lnTo>
              <a:lnTo>
                <a:pt x="142479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698391" y="1875395"/>
        <a:ext cx="107657" cy="107657"/>
      </dsp:txXfrm>
    </dsp:sp>
    <dsp:sp modelId="{0E3DA582-616D-4BB5-AF14-6C0385559D5B}">
      <dsp:nvSpPr>
        <dsp:cNvPr id="0" name=""/>
        <dsp:cNvSpPr/>
      </dsp:nvSpPr>
      <dsp:spPr>
        <a:xfrm rot="16200000">
          <a:off x="-2216464" y="2216464"/>
          <a:ext cx="5472752" cy="1039822"/>
        </a:xfrm>
        <a:prstGeom prst="round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US" sz="2800" kern="1200">
              <a:solidFill>
                <a:schemeClr val="bg1"/>
              </a:solidFill>
              <a:latin typeface="Forte" pitchFamily="66" charset="0"/>
            </a:rPr>
            <a:t>GARDENING</a:t>
          </a:r>
          <a:r>
            <a:rPr lang="en-US" sz="3300" kern="1200">
              <a:solidFill>
                <a:schemeClr val="bg1"/>
              </a:solidFill>
              <a:latin typeface="Forte" pitchFamily="66" charset="0"/>
            </a:rPr>
            <a:t> </a:t>
          </a:r>
          <a:r>
            <a:rPr lang="en-US" sz="2800" kern="1200">
              <a:solidFill>
                <a:schemeClr val="bg1"/>
              </a:solidFill>
              <a:latin typeface="Forte" pitchFamily="66" charset="0"/>
            </a:rPr>
            <a:t>TECHNIQUES</a:t>
          </a:r>
          <a:endParaRPr lang="en-US" sz="2800" kern="1200">
            <a:solidFill>
              <a:schemeClr val="bg1"/>
            </a:solidFill>
          </a:endParaRPr>
        </a:p>
      </dsp:txBody>
      <dsp:txXfrm>
        <a:off x="-2165704" y="2267224"/>
        <a:ext cx="5371232" cy="938302"/>
      </dsp:txXfrm>
    </dsp:sp>
    <dsp:sp modelId="{03D0B88C-0D62-440C-A1AD-3BA7BE16C72E}">
      <dsp:nvSpPr>
        <dsp:cNvPr id="0" name=""/>
        <dsp:cNvSpPr/>
      </dsp:nvSpPr>
      <dsp:spPr>
        <a:xfrm>
          <a:off x="2464617" y="602160"/>
          <a:ext cx="3410619" cy="1039822"/>
        </a:xfrm>
        <a:prstGeom prst="round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t>CONDITION METHODS</a:t>
          </a:r>
        </a:p>
      </dsp:txBody>
      <dsp:txXfrm>
        <a:off x="2515377" y="652920"/>
        <a:ext cx="3309099" cy="938302"/>
      </dsp:txXfrm>
    </dsp:sp>
    <dsp:sp modelId="{8A341C06-D903-4710-B9A9-637E4AFB79D9}">
      <dsp:nvSpPr>
        <dsp:cNvPr id="0" name=""/>
        <dsp:cNvSpPr/>
      </dsp:nvSpPr>
      <dsp:spPr>
        <a:xfrm>
          <a:off x="3836341" y="2225843"/>
          <a:ext cx="3410619" cy="1039822"/>
        </a:xfrm>
        <a:prstGeom prst="roundRect">
          <a:avLst/>
        </a:prstGeom>
        <a:solidFill>
          <a:schemeClr val="accent3">
            <a:lumMod val="75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t>TRADE IN GROUND</a:t>
          </a:r>
        </a:p>
      </dsp:txBody>
      <dsp:txXfrm>
        <a:off x="3887101" y="2276603"/>
        <a:ext cx="3309099" cy="938302"/>
      </dsp:txXfrm>
    </dsp:sp>
    <dsp:sp modelId="{DE0F113B-C762-41CA-A83F-07627D69421D}">
      <dsp:nvSpPr>
        <dsp:cNvPr id="0" name=""/>
        <dsp:cNvSpPr/>
      </dsp:nvSpPr>
      <dsp:spPr>
        <a:xfrm>
          <a:off x="2171815" y="4378339"/>
          <a:ext cx="3410619" cy="1039822"/>
        </a:xfrm>
        <a:prstGeom prst="roundRect">
          <a:avLst/>
        </a:prstGeom>
        <a:solidFill>
          <a:srgbClr val="77933C"/>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t>GREEN HOUSE</a:t>
          </a:r>
        </a:p>
      </dsp:txBody>
      <dsp:txXfrm>
        <a:off x="2222575" y="4429099"/>
        <a:ext cx="3309099" cy="93830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89FBC-A76F-4693-B8A5-BA6ACA65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template-word.dotx</Template>
  <TotalTime>33</TotalTime>
  <Pages>14</Pages>
  <Words>75</Words>
  <Characters>428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saad</dc:creator>
  <cp:lastModifiedBy>daniyal khan</cp:lastModifiedBy>
  <cp:revision>4</cp:revision>
  <dcterms:created xsi:type="dcterms:W3CDTF">2023-09-12T15:13:00Z</dcterms:created>
  <dcterms:modified xsi:type="dcterms:W3CDTF">2023-09-17T16:48:00Z</dcterms:modified>
</cp:coreProperties>
</file>